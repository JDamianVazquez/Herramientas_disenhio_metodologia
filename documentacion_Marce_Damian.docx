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D7F02" w14:textId="77777777" w:rsidR="00D36BC3" w:rsidRPr="00CF4D38" w:rsidRDefault="00D36BC3" w:rsidP="00D36BC3">
      <w:pPr>
        <w:jc w:val="center"/>
        <w:rPr>
          <w:rFonts w:cs="Arial"/>
          <w:b/>
          <w:szCs w:val="24"/>
          <w:lang w:val="es-PY"/>
        </w:rPr>
      </w:pPr>
      <w:r w:rsidRPr="00CF4D38">
        <w:rPr>
          <w:rFonts w:cs="Arial"/>
          <w:b/>
          <w:noProof/>
          <w:szCs w:val="24"/>
          <w:lang w:val="es-MX" w:eastAsia="es-MX"/>
        </w:rPr>
        <w:drawing>
          <wp:inline distT="0" distB="0" distL="0" distR="0" wp14:anchorId="3A85F69B" wp14:editId="4052602B">
            <wp:extent cx="2603500" cy="2560320"/>
            <wp:effectExtent l="0" t="0" r="6350" b="0"/>
            <wp:docPr id="37" name="Imagen 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3500" cy="2560320"/>
                    </a:xfrm>
                    <a:prstGeom prst="rect">
                      <a:avLst/>
                    </a:prstGeom>
                    <a:noFill/>
                  </pic:spPr>
                </pic:pic>
              </a:graphicData>
            </a:graphic>
          </wp:inline>
        </w:drawing>
      </w:r>
    </w:p>
    <w:p w14:paraId="223E2514" w14:textId="77777777" w:rsidR="00D36BC3" w:rsidRPr="00CF4D38" w:rsidRDefault="00D36BC3" w:rsidP="00D36BC3">
      <w:pPr>
        <w:rPr>
          <w:rFonts w:cs="Arial"/>
          <w:b/>
          <w:szCs w:val="24"/>
          <w:lang w:val="es-PY"/>
        </w:rPr>
      </w:pPr>
    </w:p>
    <w:p w14:paraId="45213054" w14:textId="77777777" w:rsidR="00D36BC3" w:rsidRPr="00CF4D38" w:rsidRDefault="00D36BC3" w:rsidP="00D36BC3">
      <w:pPr>
        <w:rPr>
          <w:rFonts w:cs="Arial"/>
          <w:b/>
          <w:szCs w:val="24"/>
          <w:lang w:val="es-PY"/>
        </w:rPr>
      </w:pPr>
    </w:p>
    <w:p w14:paraId="2547EBF8" w14:textId="5768AFBC" w:rsidR="00D36BC3" w:rsidRDefault="00AC0811" w:rsidP="00D36BC3">
      <w:pPr>
        <w:pStyle w:val="Sinespaciado"/>
        <w:jc w:val="center"/>
        <w:rPr>
          <w:rFonts w:cs="Arial"/>
          <w:b/>
          <w:szCs w:val="24"/>
          <w:lang w:val="es-PY"/>
        </w:rPr>
      </w:pPr>
      <w:r>
        <w:rPr>
          <w:rFonts w:cs="Arial"/>
          <w:b/>
          <w:szCs w:val="24"/>
          <w:lang w:val="es-PY"/>
        </w:rPr>
        <w:t xml:space="preserve">Facultad de Ingeniería </w:t>
      </w:r>
    </w:p>
    <w:p w14:paraId="662A9A1C" w14:textId="60B9AA1C" w:rsidR="00AC0811" w:rsidRDefault="00AC0811" w:rsidP="00D36BC3">
      <w:pPr>
        <w:pStyle w:val="Sinespaciado"/>
        <w:jc w:val="center"/>
        <w:rPr>
          <w:rFonts w:cs="Arial"/>
          <w:b/>
          <w:szCs w:val="24"/>
          <w:lang w:val="es-PY"/>
        </w:rPr>
      </w:pPr>
      <w:r>
        <w:rPr>
          <w:rFonts w:cs="Arial"/>
          <w:b/>
          <w:szCs w:val="24"/>
          <w:lang w:val="es-PY"/>
        </w:rPr>
        <w:t xml:space="preserve">Carrera de Ingeniería Informática </w:t>
      </w:r>
    </w:p>
    <w:p w14:paraId="4F350A2E" w14:textId="534A8255" w:rsidR="00AC0811" w:rsidRDefault="00AC0811" w:rsidP="00D36BC3">
      <w:pPr>
        <w:pStyle w:val="Sinespaciado"/>
        <w:jc w:val="center"/>
        <w:rPr>
          <w:rFonts w:cs="Arial"/>
          <w:b/>
          <w:szCs w:val="24"/>
          <w:lang w:val="es-PY"/>
        </w:rPr>
      </w:pPr>
      <w:r>
        <w:rPr>
          <w:rFonts w:cs="Arial"/>
          <w:b/>
          <w:szCs w:val="24"/>
          <w:lang w:val="es-PY"/>
        </w:rPr>
        <w:t>Facultad Comunitaria de Caacupé</w:t>
      </w:r>
    </w:p>
    <w:p w14:paraId="26144DE6" w14:textId="77777777" w:rsidR="00AC0811" w:rsidRPr="00CF4D38" w:rsidRDefault="00AC0811" w:rsidP="00D36BC3">
      <w:pPr>
        <w:pStyle w:val="Sinespaciado"/>
        <w:jc w:val="center"/>
        <w:rPr>
          <w:rFonts w:cs="Arial"/>
          <w:b/>
          <w:szCs w:val="24"/>
          <w:lang w:val="es-PY"/>
        </w:rPr>
      </w:pPr>
    </w:p>
    <w:p w14:paraId="533460AF" w14:textId="77777777" w:rsidR="00D36BC3" w:rsidRPr="00CF4D38" w:rsidRDefault="00D36BC3" w:rsidP="00D36BC3">
      <w:pPr>
        <w:pStyle w:val="Sinespaciado"/>
        <w:jc w:val="center"/>
        <w:rPr>
          <w:rFonts w:cs="Arial"/>
          <w:szCs w:val="24"/>
          <w:lang w:val="es-PY"/>
        </w:rPr>
      </w:pPr>
    </w:p>
    <w:p w14:paraId="1B6E0061" w14:textId="77777777" w:rsidR="00D36BC3" w:rsidRPr="00CF4D38" w:rsidRDefault="00D36BC3" w:rsidP="00D36BC3">
      <w:pPr>
        <w:pStyle w:val="Sinespaciado"/>
        <w:jc w:val="center"/>
        <w:rPr>
          <w:rFonts w:cs="Arial"/>
          <w:szCs w:val="24"/>
          <w:lang w:val="es-PY"/>
        </w:rPr>
      </w:pPr>
    </w:p>
    <w:p w14:paraId="661144CE" w14:textId="125E6920" w:rsidR="00D36BC3" w:rsidRDefault="009821FA" w:rsidP="00D36BC3">
      <w:pPr>
        <w:pStyle w:val="Sinespaciado"/>
        <w:jc w:val="center"/>
        <w:rPr>
          <w:rFonts w:cs="Arial"/>
          <w:b/>
          <w:szCs w:val="24"/>
        </w:rPr>
      </w:pPr>
      <w:bookmarkStart w:id="0" w:name="_Hlk243000134"/>
      <w:r>
        <w:rPr>
          <w:rFonts w:cs="Arial"/>
          <w:b/>
          <w:szCs w:val="24"/>
        </w:rPr>
        <w:t>Sistema web de gestión de productos para chabelitaStorepy-Boutique,</w:t>
      </w:r>
    </w:p>
    <w:p w14:paraId="7D50005F" w14:textId="770C05DC" w:rsidR="009821FA" w:rsidRDefault="009821FA" w:rsidP="00D36BC3">
      <w:pPr>
        <w:pStyle w:val="Sinespaciado"/>
        <w:jc w:val="center"/>
        <w:rPr>
          <w:rFonts w:cs="Arial"/>
          <w:b/>
          <w:szCs w:val="24"/>
        </w:rPr>
      </w:pPr>
      <w:r>
        <w:rPr>
          <w:rFonts w:cs="Arial"/>
          <w:b/>
          <w:szCs w:val="24"/>
        </w:rPr>
        <w:t>en la ciudad de Caacupé en el año 2026</w:t>
      </w:r>
    </w:p>
    <w:bookmarkEnd w:id="0"/>
    <w:p w14:paraId="43CDE77C" w14:textId="77777777" w:rsidR="009821FA" w:rsidRPr="00CF4D38" w:rsidRDefault="009821FA" w:rsidP="00D36BC3">
      <w:pPr>
        <w:pStyle w:val="Sinespaciado"/>
        <w:jc w:val="center"/>
        <w:rPr>
          <w:rFonts w:cs="Arial"/>
          <w:b/>
          <w:szCs w:val="24"/>
        </w:rPr>
      </w:pPr>
    </w:p>
    <w:p w14:paraId="3F897C2F" w14:textId="14DA23D0" w:rsidR="00D36BC3" w:rsidRPr="00CF4D38" w:rsidRDefault="00D36BC3" w:rsidP="00D36BC3">
      <w:pPr>
        <w:pStyle w:val="Sinespaciado"/>
        <w:jc w:val="center"/>
        <w:rPr>
          <w:rFonts w:cs="Arial"/>
          <w:b/>
          <w:szCs w:val="24"/>
        </w:rPr>
      </w:pPr>
    </w:p>
    <w:p w14:paraId="186DFFC0" w14:textId="77777777" w:rsidR="00D36BC3" w:rsidRPr="00CF4D38" w:rsidRDefault="00D36BC3" w:rsidP="00D36BC3">
      <w:pPr>
        <w:jc w:val="center"/>
        <w:rPr>
          <w:rFonts w:cs="Arial"/>
          <w:b/>
          <w:szCs w:val="24"/>
          <w:lang w:val="es-PY"/>
        </w:rPr>
      </w:pPr>
    </w:p>
    <w:p w14:paraId="4A0F5CF4" w14:textId="3E6F1785" w:rsidR="00D36BC3" w:rsidRPr="00CF4D38" w:rsidRDefault="00A33BAF" w:rsidP="00A33BAF">
      <w:pPr>
        <w:pStyle w:val="Sinespaciado"/>
        <w:jc w:val="center"/>
        <w:rPr>
          <w:rFonts w:cs="Arial"/>
          <w:b/>
          <w:szCs w:val="24"/>
        </w:rPr>
      </w:pPr>
      <w:r w:rsidRPr="00A33BAF">
        <w:rPr>
          <w:rFonts w:cs="Arial"/>
          <w:b/>
          <w:szCs w:val="24"/>
          <w:lang w:val="es-PY"/>
        </w:rPr>
        <w:t>ANTEPROYECTO DE TRABAJO FINAL</w:t>
      </w:r>
    </w:p>
    <w:p w14:paraId="4A6DC851" w14:textId="77777777" w:rsidR="00D36BC3" w:rsidRPr="00CF4D38" w:rsidRDefault="00D36BC3" w:rsidP="00D36BC3">
      <w:pPr>
        <w:jc w:val="center"/>
        <w:rPr>
          <w:rFonts w:cs="Arial"/>
          <w:b/>
          <w:szCs w:val="24"/>
          <w:lang w:val="es-PY"/>
        </w:rPr>
      </w:pPr>
    </w:p>
    <w:p w14:paraId="70AAB6CC" w14:textId="77777777" w:rsidR="00D36BC3" w:rsidRPr="00CF4D38" w:rsidRDefault="00D36BC3" w:rsidP="00D36BC3">
      <w:pPr>
        <w:jc w:val="center"/>
        <w:rPr>
          <w:rFonts w:cs="Arial"/>
          <w:b/>
          <w:szCs w:val="24"/>
        </w:rPr>
      </w:pPr>
      <w:r w:rsidRPr="00CF4D38">
        <w:rPr>
          <w:rFonts w:cs="Arial"/>
          <w:b/>
          <w:szCs w:val="24"/>
          <w:lang w:val="es-PY"/>
        </w:rPr>
        <w:t>Presentado por:</w:t>
      </w:r>
    </w:p>
    <w:p w14:paraId="6033951C" w14:textId="687216A8" w:rsidR="00D36BC3" w:rsidRDefault="009821FA" w:rsidP="00D36BC3">
      <w:pPr>
        <w:jc w:val="center"/>
        <w:rPr>
          <w:rFonts w:cs="Arial"/>
          <w:b/>
          <w:szCs w:val="24"/>
          <w:lang w:val="es-PY"/>
        </w:rPr>
      </w:pPr>
      <w:r>
        <w:rPr>
          <w:rFonts w:cs="Arial"/>
          <w:b/>
          <w:szCs w:val="24"/>
          <w:lang w:val="es-PY"/>
        </w:rPr>
        <w:t>José Damián Amarilla Vázquez</w:t>
      </w:r>
    </w:p>
    <w:p w14:paraId="7BDC0AA3" w14:textId="647E628F" w:rsidR="009821FA" w:rsidRPr="00CF4D38" w:rsidRDefault="009821FA" w:rsidP="00D36BC3">
      <w:pPr>
        <w:jc w:val="center"/>
        <w:rPr>
          <w:rFonts w:cs="Arial"/>
          <w:b/>
          <w:szCs w:val="24"/>
        </w:rPr>
      </w:pPr>
      <w:r>
        <w:rPr>
          <w:rFonts w:cs="Arial"/>
          <w:b/>
          <w:szCs w:val="24"/>
          <w:lang w:val="es-PY"/>
        </w:rPr>
        <w:t>Marcelo Javier Antúnez Ruiz Díaz</w:t>
      </w:r>
    </w:p>
    <w:p w14:paraId="35EC4DAE" w14:textId="77777777" w:rsidR="00D36BC3" w:rsidRPr="00CF4D38" w:rsidRDefault="00D36BC3" w:rsidP="00D36BC3">
      <w:pPr>
        <w:jc w:val="center"/>
        <w:rPr>
          <w:rFonts w:cs="Arial"/>
          <w:b/>
          <w:szCs w:val="24"/>
        </w:rPr>
      </w:pPr>
    </w:p>
    <w:p w14:paraId="456CE560" w14:textId="627B6002" w:rsidR="00D36BC3" w:rsidRPr="00CF4D38" w:rsidRDefault="00D36BC3" w:rsidP="00D36BC3">
      <w:pPr>
        <w:jc w:val="center"/>
        <w:rPr>
          <w:rFonts w:cs="Arial"/>
          <w:b/>
          <w:szCs w:val="24"/>
        </w:rPr>
      </w:pPr>
      <w:r w:rsidRPr="00CF4D38">
        <w:rPr>
          <w:rFonts w:cs="Arial"/>
          <w:b/>
          <w:szCs w:val="24"/>
          <w:lang w:val="es-PY"/>
        </w:rPr>
        <w:t>Director de</w:t>
      </w:r>
      <w:r w:rsidR="00B217F1">
        <w:rPr>
          <w:rFonts w:cs="Arial"/>
          <w:b/>
          <w:szCs w:val="24"/>
          <w:lang w:val="es-PY"/>
        </w:rPr>
        <w:t xml:space="preserve">l </w:t>
      </w:r>
      <w:r w:rsidR="009821FA">
        <w:rPr>
          <w:rFonts w:cs="Arial"/>
          <w:b/>
          <w:szCs w:val="24"/>
          <w:lang w:val="es-PY"/>
        </w:rPr>
        <w:t>Trabajo:</w:t>
      </w:r>
      <w:r w:rsidRPr="00CF4D38">
        <w:rPr>
          <w:rFonts w:cs="Arial"/>
          <w:b/>
          <w:szCs w:val="24"/>
          <w:lang w:val="es-PY"/>
        </w:rPr>
        <w:t xml:space="preserve"> </w:t>
      </w:r>
    </w:p>
    <w:p w14:paraId="7DA8738E" w14:textId="14E503AA" w:rsidR="00D36BC3" w:rsidRPr="00CF4D38" w:rsidRDefault="009821FA" w:rsidP="00D36BC3">
      <w:pPr>
        <w:jc w:val="center"/>
        <w:rPr>
          <w:rFonts w:cs="Arial"/>
          <w:b/>
          <w:szCs w:val="24"/>
        </w:rPr>
      </w:pPr>
      <w:r>
        <w:rPr>
          <w:rFonts w:cs="Arial"/>
          <w:b/>
          <w:szCs w:val="24"/>
          <w:lang w:val="es-PY"/>
        </w:rPr>
        <w:t>Docente</w:t>
      </w:r>
    </w:p>
    <w:p w14:paraId="42660D11" w14:textId="77777777" w:rsidR="00D36BC3" w:rsidRPr="00CF4D38" w:rsidRDefault="00D36BC3" w:rsidP="00D36BC3">
      <w:pPr>
        <w:jc w:val="center"/>
        <w:rPr>
          <w:rFonts w:cs="Arial"/>
          <w:b/>
          <w:szCs w:val="24"/>
          <w:lang w:val="es-PY"/>
        </w:rPr>
      </w:pPr>
    </w:p>
    <w:p w14:paraId="60101007" w14:textId="7FFD6AE2" w:rsidR="00D36BC3" w:rsidRPr="00CF4D38" w:rsidRDefault="009821FA" w:rsidP="00D36BC3">
      <w:pPr>
        <w:jc w:val="center"/>
        <w:rPr>
          <w:rFonts w:cs="Arial"/>
          <w:b/>
          <w:szCs w:val="24"/>
        </w:rPr>
      </w:pPr>
      <w:r>
        <w:rPr>
          <w:rFonts w:cs="Arial"/>
          <w:b/>
          <w:szCs w:val="24"/>
          <w:lang w:val="es-PY"/>
        </w:rPr>
        <w:t>Caacupé, Paraguay</w:t>
      </w:r>
    </w:p>
    <w:p w14:paraId="6343C7FD" w14:textId="386799EB" w:rsidR="00D36BC3" w:rsidRPr="00CF4D38" w:rsidRDefault="009821FA" w:rsidP="00D36BC3">
      <w:pPr>
        <w:jc w:val="center"/>
        <w:rPr>
          <w:rFonts w:cs="Arial"/>
          <w:b/>
          <w:szCs w:val="24"/>
        </w:rPr>
      </w:pPr>
      <w:r>
        <w:rPr>
          <w:rFonts w:cs="Arial"/>
          <w:b/>
          <w:szCs w:val="24"/>
          <w:lang w:val="es-PY"/>
        </w:rPr>
        <w:t>Año 2026</w:t>
      </w:r>
    </w:p>
    <w:p w14:paraId="3A5C20E2" w14:textId="77777777" w:rsidR="00D36BC3" w:rsidRPr="00CF4D38" w:rsidRDefault="00D36BC3" w:rsidP="00D36BC3">
      <w:pPr>
        <w:pStyle w:val="APARTADOS"/>
        <w:spacing w:line="360" w:lineRule="auto"/>
        <w:jc w:val="center"/>
        <w:rPr>
          <w:rFonts w:cs="Arial"/>
          <w:sz w:val="24"/>
          <w:szCs w:val="24"/>
        </w:rPr>
      </w:pPr>
      <w:r w:rsidRPr="00CF4D38">
        <w:rPr>
          <w:rFonts w:cs="Arial"/>
          <w:sz w:val="24"/>
          <w:szCs w:val="24"/>
        </w:rPr>
        <w:lastRenderedPageBreak/>
        <w:br w:type="page"/>
      </w:r>
    </w:p>
    <w:p w14:paraId="2EB6FB22" w14:textId="77777777" w:rsidR="002B262B" w:rsidRDefault="00203F18">
      <w:pPr>
        <w:spacing w:before="0" w:after="0"/>
        <w:jc w:val="left"/>
        <w:rPr>
          <w:b/>
          <w:bCs/>
        </w:rPr>
      </w:pPr>
      <w:r>
        <w:rPr>
          <w:b/>
          <w:bCs/>
        </w:rPr>
        <w:lastRenderedPageBreak/>
        <w:t xml:space="preserve">Página de </w:t>
      </w:r>
      <w:r w:rsidR="002B262B">
        <w:rPr>
          <w:b/>
          <w:bCs/>
        </w:rPr>
        <w:t>Solicitud</w:t>
      </w:r>
    </w:p>
    <w:p w14:paraId="231D9662" w14:textId="1CF3E7AB" w:rsidR="002B262B" w:rsidRDefault="002B262B">
      <w:pPr>
        <w:spacing w:before="0" w:after="0"/>
        <w:jc w:val="left"/>
        <w:rPr>
          <w:b/>
          <w:bCs/>
        </w:rPr>
      </w:pPr>
      <w:r>
        <w:rPr>
          <w:b/>
          <w:bCs/>
        </w:rPr>
        <w:t xml:space="preserve">Dirigida a la directora solicitando aprobación del tema de investigación y solicitando a </w:t>
      </w:r>
      <w:r w:rsidR="00702D64">
        <w:rPr>
          <w:b/>
          <w:bCs/>
        </w:rPr>
        <w:t>un tutor</w:t>
      </w:r>
    </w:p>
    <w:p w14:paraId="2E39F0B2" w14:textId="3CCD17FA" w:rsidR="00203F18" w:rsidRDefault="00203F18">
      <w:pPr>
        <w:spacing w:before="0" w:after="0"/>
        <w:jc w:val="left"/>
        <w:rPr>
          <w:b/>
          <w:bCs/>
        </w:rPr>
      </w:pPr>
      <w:r>
        <w:rPr>
          <w:b/>
          <w:bCs/>
        </w:rPr>
        <w:t xml:space="preserve"> </w:t>
      </w:r>
      <w:r>
        <w:rPr>
          <w:b/>
          <w:bCs/>
        </w:rPr>
        <w:br w:type="page"/>
      </w:r>
    </w:p>
    <w:p w14:paraId="75DB6044" w14:textId="77777777" w:rsidR="00D36BC3" w:rsidRPr="00CF4D38" w:rsidRDefault="00D36BC3" w:rsidP="00D36BC3">
      <w:pPr>
        <w:spacing w:before="0" w:line="360" w:lineRule="auto"/>
        <w:rPr>
          <w:rFonts w:cs="Arial"/>
          <w:szCs w:val="24"/>
        </w:rPr>
        <w:sectPr w:rsidR="00D36BC3" w:rsidRPr="00CF4D38" w:rsidSect="006643EB">
          <w:footerReference w:type="default" r:id="rId9"/>
          <w:pgSz w:w="11906" w:h="16838"/>
          <w:pgMar w:top="1417" w:right="1701" w:bottom="1417" w:left="1701" w:header="708" w:footer="708" w:gutter="0"/>
          <w:pgNumType w:start="1"/>
          <w:cols w:space="708"/>
          <w:titlePg/>
          <w:docGrid w:linePitch="360"/>
        </w:sectPr>
      </w:pPr>
    </w:p>
    <w:p w14:paraId="7C091480" w14:textId="77777777" w:rsidR="00D36BC3" w:rsidRPr="00C06219" w:rsidRDefault="00D36BC3" w:rsidP="00C06219">
      <w:pPr>
        <w:rPr>
          <w:b/>
          <w:bCs/>
        </w:rPr>
      </w:pPr>
      <w:r w:rsidRPr="00C06219">
        <w:rPr>
          <w:b/>
          <w:bCs/>
        </w:rPr>
        <w:lastRenderedPageBreak/>
        <w:t>ÍNDICE GENERAL</w:t>
      </w:r>
    </w:p>
    <w:p w14:paraId="03645FD3" w14:textId="20897260" w:rsidR="00702D64" w:rsidRDefault="00D36BC3" w:rsidP="00D36BC3">
      <w:pPr>
        <w:autoSpaceDE w:val="0"/>
        <w:autoSpaceDN w:val="0"/>
        <w:adjustRightInd w:val="0"/>
        <w:spacing w:after="0" w:line="360" w:lineRule="auto"/>
        <w:rPr>
          <w:rFonts w:cs="Arial"/>
          <w:bCs/>
          <w:i/>
          <w:iCs/>
          <w:szCs w:val="24"/>
        </w:rPr>
      </w:pPr>
      <w:r w:rsidRPr="00CF4D38">
        <w:rPr>
          <w:rFonts w:cs="Arial"/>
          <w:bCs/>
          <w:i/>
          <w:iCs/>
          <w:szCs w:val="24"/>
        </w:rPr>
        <w:t>El índice muestra la estructura del trabajo. Este índice es modificable hasta la finalización d</w:t>
      </w:r>
      <w:r w:rsidR="00B87334">
        <w:rPr>
          <w:rFonts w:cs="Arial"/>
          <w:bCs/>
          <w:i/>
          <w:iCs/>
          <w:szCs w:val="24"/>
        </w:rPr>
        <w:t xml:space="preserve">el </w:t>
      </w:r>
      <w:r w:rsidR="00F34413">
        <w:rPr>
          <w:rFonts w:cs="Arial"/>
          <w:bCs/>
          <w:i/>
          <w:iCs/>
          <w:szCs w:val="24"/>
        </w:rPr>
        <w:t>T</w:t>
      </w:r>
      <w:r w:rsidR="00B87334">
        <w:rPr>
          <w:rFonts w:cs="Arial"/>
          <w:bCs/>
          <w:i/>
          <w:iCs/>
          <w:szCs w:val="24"/>
        </w:rPr>
        <w:t>rabajo</w:t>
      </w:r>
      <w:r w:rsidR="00F34413">
        <w:rPr>
          <w:rFonts w:cs="Arial"/>
          <w:bCs/>
          <w:i/>
          <w:iCs/>
          <w:szCs w:val="24"/>
        </w:rPr>
        <w:t xml:space="preserve"> Final</w:t>
      </w:r>
      <w:r>
        <w:rPr>
          <w:rFonts w:cs="Arial"/>
          <w:bCs/>
          <w:i/>
          <w:iCs/>
          <w:szCs w:val="24"/>
        </w:rPr>
        <w:t>.</w:t>
      </w:r>
    </w:p>
    <w:p w14:paraId="53F58598" w14:textId="77777777" w:rsidR="00702D64" w:rsidRDefault="00702D64">
      <w:pPr>
        <w:spacing w:before="0" w:after="0"/>
        <w:jc w:val="left"/>
        <w:rPr>
          <w:rFonts w:cs="Arial"/>
          <w:bCs/>
          <w:i/>
          <w:iCs/>
          <w:szCs w:val="24"/>
        </w:rPr>
      </w:pPr>
      <w:r>
        <w:rPr>
          <w:rFonts w:cs="Arial"/>
          <w:bCs/>
          <w:i/>
          <w:iCs/>
          <w:szCs w:val="24"/>
        </w:rPr>
        <w:br w:type="page"/>
      </w:r>
    </w:p>
    <w:p w14:paraId="103CF952" w14:textId="7D4E5EC0" w:rsidR="00702D64" w:rsidRPr="00702D64" w:rsidRDefault="00702D64" w:rsidP="00702D64">
      <w:pPr>
        <w:rPr>
          <w:rFonts w:cs="Arial"/>
          <w:szCs w:val="24"/>
        </w:rPr>
      </w:pPr>
      <w:r w:rsidRPr="00702D64">
        <w:rPr>
          <w:rFonts w:cs="Arial"/>
          <w:szCs w:val="24"/>
        </w:rPr>
        <w:lastRenderedPageBreak/>
        <w:t>CAPITULO I</w:t>
      </w:r>
    </w:p>
    <w:p w14:paraId="34075266" w14:textId="5DB552F9" w:rsidR="00702D64" w:rsidRPr="00702D64" w:rsidRDefault="00702D64" w:rsidP="00702D64">
      <w:pPr>
        <w:rPr>
          <w:rFonts w:cs="Arial"/>
          <w:szCs w:val="24"/>
        </w:rPr>
      </w:pPr>
      <w:r w:rsidRPr="00702D64">
        <w:rPr>
          <w:rFonts w:cs="Arial"/>
          <w:szCs w:val="24"/>
        </w:rPr>
        <w:t>1- TEMA Y TITULO DE LA INVESTIGACIÓN</w:t>
      </w:r>
    </w:p>
    <w:p w14:paraId="17F0D60B" w14:textId="13BA813D" w:rsidR="00702D64" w:rsidRDefault="001C4643" w:rsidP="00702D64">
      <w:pPr>
        <w:rPr>
          <w:rFonts w:cs="Arial"/>
          <w:bCs/>
          <w:szCs w:val="24"/>
        </w:rPr>
      </w:pPr>
      <w:r>
        <w:rPr>
          <w:rFonts w:cs="Arial"/>
          <w:szCs w:val="24"/>
        </w:rPr>
        <w:t>Tema:</w:t>
      </w:r>
      <w:r w:rsidRPr="001C4643">
        <w:rPr>
          <w:rFonts w:cs="Arial"/>
          <w:bCs/>
          <w:szCs w:val="24"/>
        </w:rPr>
        <w:t xml:space="preserve"> Sistema web de gestión de productos</w:t>
      </w:r>
    </w:p>
    <w:p w14:paraId="53C2315F" w14:textId="387FE997" w:rsidR="001C4643" w:rsidRPr="001C4643" w:rsidRDefault="001C4643" w:rsidP="001C4643">
      <w:pPr>
        <w:pStyle w:val="Sinespaciado"/>
        <w:rPr>
          <w:rFonts w:cs="Arial"/>
          <w:bCs/>
          <w:szCs w:val="24"/>
        </w:rPr>
      </w:pPr>
      <w:r>
        <w:rPr>
          <w:rFonts w:cs="Arial"/>
          <w:bCs/>
          <w:szCs w:val="24"/>
        </w:rPr>
        <w:t>Título:</w:t>
      </w:r>
      <w:r w:rsidRPr="001C4643">
        <w:rPr>
          <w:rFonts w:cs="Arial"/>
          <w:bCs/>
          <w:szCs w:val="24"/>
        </w:rPr>
        <w:t xml:space="preserve"> Sistema web de gestión de productos para chabelitaStorepy-Boutique, en la ciudad de Caacupé en el año 2026</w:t>
      </w:r>
    </w:p>
    <w:p w14:paraId="0D502650" w14:textId="77777777" w:rsidR="00702D64" w:rsidRPr="00702D64" w:rsidRDefault="00702D64" w:rsidP="00702D64">
      <w:pPr>
        <w:rPr>
          <w:rFonts w:cs="Arial"/>
          <w:szCs w:val="24"/>
        </w:rPr>
      </w:pPr>
      <w:r w:rsidRPr="00702D64">
        <w:rPr>
          <w:rFonts w:cs="Arial"/>
          <w:szCs w:val="24"/>
        </w:rPr>
        <w:t>2- RESUMEN / ABSTRACT</w:t>
      </w:r>
    </w:p>
    <w:p w14:paraId="56DA7505" w14:textId="77777777" w:rsidR="00702D64" w:rsidRPr="00702D64" w:rsidRDefault="00702D64" w:rsidP="00702D64">
      <w:pPr>
        <w:rPr>
          <w:rFonts w:cs="Arial"/>
          <w:szCs w:val="24"/>
        </w:rPr>
      </w:pPr>
      <w:r w:rsidRPr="00702D64">
        <w:rPr>
          <w:rFonts w:cs="Arial"/>
          <w:szCs w:val="24"/>
        </w:rPr>
        <w:t xml:space="preserve">//En una página va el resumen del protocolo en español y en otra va el </w:t>
      </w:r>
      <w:proofErr w:type="spellStart"/>
      <w:r w:rsidRPr="00702D64">
        <w:rPr>
          <w:rFonts w:cs="Arial"/>
          <w:szCs w:val="24"/>
        </w:rPr>
        <w:t>abstract</w:t>
      </w:r>
      <w:proofErr w:type="spellEnd"/>
      <w:r w:rsidRPr="00702D64">
        <w:rPr>
          <w:rFonts w:cs="Arial"/>
          <w:szCs w:val="24"/>
        </w:rPr>
        <w:t xml:space="preserve"> en inglés</w:t>
      </w:r>
    </w:p>
    <w:p w14:paraId="15C8363B" w14:textId="77777777" w:rsidR="00702D64" w:rsidRPr="00702D64" w:rsidRDefault="00702D64" w:rsidP="00702D64">
      <w:pPr>
        <w:rPr>
          <w:rFonts w:cs="Arial"/>
          <w:szCs w:val="24"/>
        </w:rPr>
      </w:pPr>
      <w:r w:rsidRPr="00702D64">
        <w:rPr>
          <w:rFonts w:cs="Arial"/>
          <w:szCs w:val="24"/>
        </w:rPr>
        <w:t>3- DEFINICION DEL PROBLEMA</w:t>
      </w:r>
    </w:p>
    <w:p w14:paraId="3CD5411D" w14:textId="77777777" w:rsidR="00702D64" w:rsidRPr="00702D64" w:rsidRDefault="00702D64" w:rsidP="00702D64">
      <w:pPr>
        <w:rPr>
          <w:rFonts w:cs="Arial"/>
          <w:szCs w:val="24"/>
        </w:rPr>
      </w:pPr>
      <w:r w:rsidRPr="00702D64">
        <w:rPr>
          <w:rFonts w:cs="Arial"/>
          <w:szCs w:val="24"/>
        </w:rPr>
        <w:tab/>
        <w:t>3.1- PROBLEMA DE INVESTIGACIÓN</w:t>
      </w:r>
    </w:p>
    <w:p w14:paraId="5C2FBA8B" w14:textId="0CB6148A" w:rsidR="00702D64" w:rsidRDefault="0000738E" w:rsidP="00702D64">
      <w:pPr>
        <w:rPr>
          <w:rFonts w:cs="Arial"/>
          <w:szCs w:val="24"/>
        </w:rPr>
      </w:pPr>
      <w:r>
        <w:rPr>
          <w:rFonts w:cs="Arial"/>
          <w:szCs w:val="24"/>
        </w:rPr>
        <w:tab/>
        <w:t>Actualmente el negocio lleva el control de sus productos de manera manual utilizando cuadernos, planillas o registros separados. Esto dificultad conocer con exactitud la cantidad de productos disponible, sus precios, categorías y movimientos de entrada y salida.</w:t>
      </w:r>
    </w:p>
    <w:p w14:paraId="403EAAC7" w14:textId="00C4AC8C" w:rsidR="0000738E" w:rsidRDefault="0000738E" w:rsidP="00702D64">
      <w:pPr>
        <w:rPr>
          <w:rFonts w:cs="Arial"/>
          <w:szCs w:val="24"/>
        </w:rPr>
      </w:pPr>
      <w:r>
        <w:rPr>
          <w:rFonts w:cs="Arial"/>
          <w:szCs w:val="24"/>
        </w:rPr>
        <w:t xml:space="preserve">Esta forma de trabajo puede </w:t>
      </w:r>
      <w:r w:rsidR="00C82580">
        <w:rPr>
          <w:rFonts w:cs="Arial"/>
          <w:szCs w:val="24"/>
        </w:rPr>
        <w:t>ocasionar</w:t>
      </w:r>
      <w:r>
        <w:rPr>
          <w:rFonts w:cs="Arial"/>
          <w:szCs w:val="24"/>
        </w:rPr>
        <w:t xml:space="preserve"> perdida de información, errores al registrar productos, duplicación de datos y dificultades para saber </w:t>
      </w:r>
      <w:r w:rsidR="00C82580">
        <w:rPr>
          <w:rFonts w:cs="Arial"/>
          <w:szCs w:val="24"/>
        </w:rPr>
        <w:t>cuándo</w:t>
      </w:r>
      <w:r>
        <w:rPr>
          <w:rFonts w:cs="Arial"/>
          <w:szCs w:val="24"/>
        </w:rPr>
        <w:t xml:space="preserve"> un producto necesita ser repuesto</w:t>
      </w:r>
      <w:r w:rsidR="00B74F1F">
        <w:rPr>
          <w:rFonts w:cs="Arial"/>
          <w:szCs w:val="24"/>
        </w:rPr>
        <w:t>, además de no poder delegar la administración de la tienda</w:t>
      </w:r>
      <w:r w:rsidR="00D92C65">
        <w:rPr>
          <w:rFonts w:cs="Arial"/>
          <w:szCs w:val="24"/>
        </w:rPr>
        <w:t>.</w:t>
      </w:r>
    </w:p>
    <w:p w14:paraId="089CCEC3" w14:textId="4854A28F" w:rsidR="0000738E" w:rsidRPr="00702D64" w:rsidRDefault="0000738E" w:rsidP="00702D64">
      <w:pPr>
        <w:rPr>
          <w:rFonts w:cs="Arial"/>
          <w:szCs w:val="24"/>
        </w:rPr>
      </w:pPr>
      <w:r>
        <w:rPr>
          <w:rFonts w:cs="Arial"/>
          <w:szCs w:val="24"/>
        </w:rPr>
        <w:t xml:space="preserve">Por esta razón, surge la necesidad de desarrollar un sistema de gestión de productos </w:t>
      </w:r>
      <w:r w:rsidR="00C82580">
        <w:rPr>
          <w:rFonts w:cs="Arial"/>
          <w:szCs w:val="24"/>
        </w:rPr>
        <w:t xml:space="preserve">que permita registrar modificar y eliminar de manera organizada y eficiente. El sistema también deberá facilitar el control de stock y proporcionar información actualizada para ayudar en la toma de decisiones. </w:t>
      </w:r>
    </w:p>
    <w:p w14:paraId="5BA141A5" w14:textId="4ACCD9DC" w:rsidR="00702D64" w:rsidRDefault="00702D64" w:rsidP="00702D64">
      <w:pPr>
        <w:rPr>
          <w:rFonts w:cs="Arial"/>
          <w:szCs w:val="24"/>
        </w:rPr>
      </w:pPr>
      <w:r w:rsidRPr="00702D64">
        <w:rPr>
          <w:rFonts w:cs="Arial"/>
          <w:szCs w:val="24"/>
        </w:rPr>
        <w:tab/>
        <w:t>3.2- PREGUNTAS DE INVESTIGACIÓN</w:t>
      </w:r>
    </w:p>
    <w:p w14:paraId="6A8C6E95" w14:textId="3E58C3AD" w:rsidR="00C82580" w:rsidRDefault="00C82580" w:rsidP="00702D64">
      <w:pPr>
        <w:rPr>
          <w:rFonts w:cs="Arial"/>
          <w:szCs w:val="24"/>
        </w:rPr>
      </w:pPr>
      <w:r>
        <w:rPr>
          <w:rFonts w:cs="Arial"/>
          <w:szCs w:val="24"/>
        </w:rPr>
        <w:t>¿Cómo contribuirá el desarrollo de un sistema web a la gestión de productos y control de stock para la boutique chabelitaStorepy en la ciudad de Caacupé en el año 2026?</w:t>
      </w:r>
    </w:p>
    <w:p w14:paraId="7196EFD0" w14:textId="2FCE9AD9" w:rsidR="00EB0C95" w:rsidRDefault="00EB0C95" w:rsidP="00EB0C95">
      <w:pPr>
        <w:ind w:firstLine="708"/>
        <w:rPr>
          <w:rFonts w:cs="Arial"/>
          <w:szCs w:val="24"/>
        </w:rPr>
      </w:pPr>
      <w:r>
        <w:rPr>
          <w:rFonts w:cs="Arial"/>
          <w:szCs w:val="24"/>
        </w:rPr>
        <w:t>3.3. PREGUNTAS ESPECIFICAS</w:t>
      </w:r>
    </w:p>
    <w:p w14:paraId="24174D14" w14:textId="249072B0" w:rsidR="00C82580" w:rsidRDefault="00C82580" w:rsidP="00C82580">
      <w:pPr>
        <w:pStyle w:val="Prrafodelista"/>
        <w:numPr>
          <w:ilvl w:val="0"/>
          <w:numId w:val="48"/>
        </w:numPr>
        <w:rPr>
          <w:rFonts w:cs="Arial"/>
          <w:szCs w:val="24"/>
        </w:rPr>
      </w:pPr>
      <w:r>
        <w:rPr>
          <w:rFonts w:cs="Arial"/>
          <w:szCs w:val="24"/>
        </w:rPr>
        <w:t>¿Qué elementos se deben considerar para diseñar un sistema que permita registrar y almacenar los productos de manera eficiente?</w:t>
      </w:r>
    </w:p>
    <w:p w14:paraId="548C96D0" w14:textId="243FEC9E" w:rsidR="00C82580" w:rsidRDefault="00C82580" w:rsidP="00C82580">
      <w:pPr>
        <w:pStyle w:val="Prrafodelista"/>
        <w:numPr>
          <w:ilvl w:val="0"/>
          <w:numId w:val="48"/>
        </w:numPr>
        <w:rPr>
          <w:rFonts w:cs="Arial"/>
          <w:szCs w:val="24"/>
        </w:rPr>
      </w:pPr>
      <w:r>
        <w:rPr>
          <w:rFonts w:cs="Arial"/>
          <w:szCs w:val="24"/>
        </w:rPr>
        <w:t xml:space="preserve">¿Qué funcionalidades se deben </w:t>
      </w:r>
      <w:r w:rsidR="0004474A">
        <w:rPr>
          <w:rFonts w:cs="Arial"/>
          <w:szCs w:val="24"/>
        </w:rPr>
        <w:t>realizar para permitir la modificación y eliminación de los productos?</w:t>
      </w:r>
    </w:p>
    <w:p w14:paraId="359BEAD1" w14:textId="21129A8B" w:rsidR="0004474A" w:rsidRPr="00C82580" w:rsidRDefault="0004474A" w:rsidP="00C82580">
      <w:pPr>
        <w:pStyle w:val="Prrafodelista"/>
        <w:numPr>
          <w:ilvl w:val="0"/>
          <w:numId w:val="48"/>
        </w:numPr>
        <w:rPr>
          <w:rFonts w:cs="Arial"/>
          <w:szCs w:val="24"/>
        </w:rPr>
      </w:pPr>
      <w:r>
        <w:rPr>
          <w:rFonts w:cs="Arial"/>
          <w:szCs w:val="24"/>
        </w:rPr>
        <w:t>¿Cómo elaborar un módulo para mejorar el control de stock y detectar los productos que necesitan reposición?</w:t>
      </w:r>
    </w:p>
    <w:p w14:paraId="2F5AFC5D" w14:textId="77777777" w:rsidR="00C82580" w:rsidRPr="00702D64" w:rsidRDefault="00C82580" w:rsidP="00EB0C95">
      <w:pPr>
        <w:ind w:firstLine="708"/>
        <w:rPr>
          <w:rFonts w:cs="Arial"/>
          <w:szCs w:val="24"/>
        </w:rPr>
      </w:pPr>
    </w:p>
    <w:p w14:paraId="45364758" w14:textId="77777777" w:rsidR="00BB0D12" w:rsidRDefault="00BB0D12" w:rsidP="00702D64">
      <w:pPr>
        <w:rPr>
          <w:rFonts w:cs="Arial"/>
          <w:szCs w:val="24"/>
        </w:rPr>
      </w:pPr>
    </w:p>
    <w:p w14:paraId="4E5BD51B" w14:textId="77777777" w:rsidR="00BB0D12" w:rsidRDefault="00BB0D12" w:rsidP="00702D64">
      <w:pPr>
        <w:rPr>
          <w:rFonts w:cs="Arial"/>
          <w:szCs w:val="24"/>
        </w:rPr>
      </w:pPr>
    </w:p>
    <w:p w14:paraId="5460301B" w14:textId="77777777" w:rsidR="00702D64" w:rsidRPr="00702D64" w:rsidRDefault="00702D64" w:rsidP="00702D64">
      <w:pPr>
        <w:rPr>
          <w:rFonts w:cs="Arial"/>
          <w:szCs w:val="24"/>
        </w:rPr>
      </w:pPr>
      <w:r w:rsidRPr="00702D64">
        <w:rPr>
          <w:rFonts w:cs="Arial"/>
          <w:szCs w:val="24"/>
        </w:rPr>
        <w:lastRenderedPageBreak/>
        <w:t>4- OBJETIVOS</w:t>
      </w:r>
    </w:p>
    <w:p w14:paraId="09225B7F" w14:textId="77777777" w:rsidR="00702D64" w:rsidRPr="00702D64" w:rsidRDefault="00702D64" w:rsidP="00702D64">
      <w:pPr>
        <w:rPr>
          <w:rFonts w:cs="Arial"/>
          <w:szCs w:val="24"/>
        </w:rPr>
      </w:pPr>
      <w:r w:rsidRPr="00702D64">
        <w:rPr>
          <w:rFonts w:cs="Arial"/>
          <w:szCs w:val="24"/>
        </w:rPr>
        <w:tab/>
        <w:t>4.1- OBJETIVO GENERAL</w:t>
      </w:r>
    </w:p>
    <w:p w14:paraId="061CC8E5" w14:textId="5D114841" w:rsidR="00702D64" w:rsidRPr="00702D64" w:rsidRDefault="0004474A" w:rsidP="00702D64">
      <w:pPr>
        <w:rPr>
          <w:rFonts w:cs="Arial"/>
          <w:szCs w:val="24"/>
        </w:rPr>
      </w:pPr>
      <w:r>
        <w:rPr>
          <w:rFonts w:cs="Arial"/>
          <w:szCs w:val="24"/>
        </w:rPr>
        <w:tab/>
        <w:t>Desarrollar un sistema web para mejorar la gestión de productos y control de stock</w:t>
      </w:r>
      <w:r w:rsidR="00D92C65">
        <w:rPr>
          <w:rFonts w:cs="Arial"/>
          <w:szCs w:val="24"/>
        </w:rPr>
        <w:t>.</w:t>
      </w:r>
    </w:p>
    <w:p w14:paraId="19539DAF" w14:textId="03208808" w:rsidR="00702D64" w:rsidRDefault="00702D64" w:rsidP="00702D64">
      <w:pPr>
        <w:rPr>
          <w:rFonts w:cs="Arial"/>
          <w:szCs w:val="24"/>
        </w:rPr>
      </w:pPr>
      <w:r w:rsidRPr="00702D64">
        <w:rPr>
          <w:rFonts w:cs="Arial"/>
          <w:szCs w:val="24"/>
        </w:rPr>
        <w:tab/>
        <w:t>4.2- OBJETIVOS ESPECIFICOS</w:t>
      </w:r>
    </w:p>
    <w:p w14:paraId="120F52F5" w14:textId="77777777" w:rsidR="0004474A" w:rsidRPr="00702D64" w:rsidRDefault="0004474A" w:rsidP="00702D64">
      <w:pPr>
        <w:rPr>
          <w:rFonts w:cs="Arial"/>
          <w:szCs w:val="24"/>
        </w:rPr>
      </w:pPr>
    </w:p>
    <w:p w14:paraId="37D507A9" w14:textId="3D28B0BE" w:rsidR="00702D64" w:rsidRDefault="0004474A" w:rsidP="0004474A">
      <w:pPr>
        <w:pStyle w:val="Prrafodelista"/>
        <w:numPr>
          <w:ilvl w:val="0"/>
          <w:numId w:val="49"/>
        </w:numPr>
        <w:rPr>
          <w:rFonts w:cs="Arial"/>
          <w:szCs w:val="24"/>
        </w:rPr>
      </w:pPr>
      <w:r>
        <w:rPr>
          <w:rFonts w:cs="Arial"/>
          <w:szCs w:val="24"/>
        </w:rPr>
        <w:t>Identificar los elementos necesarios para el registro y almacenamiento eficiente de los productos</w:t>
      </w:r>
      <w:r w:rsidR="00D92C65">
        <w:rPr>
          <w:rFonts w:cs="Arial"/>
          <w:szCs w:val="24"/>
        </w:rPr>
        <w:t>.</w:t>
      </w:r>
    </w:p>
    <w:p w14:paraId="569DB888" w14:textId="4FD86F0A" w:rsidR="0004474A" w:rsidRDefault="0004474A" w:rsidP="0004474A">
      <w:pPr>
        <w:pStyle w:val="Prrafodelista"/>
        <w:numPr>
          <w:ilvl w:val="0"/>
          <w:numId w:val="49"/>
        </w:numPr>
        <w:rPr>
          <w:rFonts w:cs="Arial"/>
          <w:szCs w:val="24"/>
        </w:rPr>
      </w:pPr>
      <w:r>
        <w:rPr>
          <w:rFonts w:cs="Arial"/>
          <w:szCs w:val="24"/>
        </w:rPr>
        <w:t xml:space="preserve">Establecer </w:t>
      </w:r>
      <w:r w:rsidR="00D92C65">
        <w:rPr>
          <w:rFonts w:cs="Arial"/>
          <w:szCs w:val="24"/>
        </w:rPr>
        <w:t xml:space="preserve">las funcionalidades necesarias para permitir la modificación y eliminación de los productos. </w:t>
      </w:r>
    </w:p>
    <w:p w14:paraId="0F4B5CFB" w14:textId="3EA80BC6" w:rsidR="00D92C65" w:rsidRPr="0004474A" w:rsidRDefault="00D92C65" w:rsidP="0004474A">
      <w:pPr>
        <w:pStyle w:val="Prrafodelista"/>
        <w:numPr>
          <w:ilvl w:val="0"/>
          <w:numId w:val="49"/>
        </w:numPr>
        <w:rPr>
          <w:rFonts w:cs="Arial"/>
          <w:szCs w:val="24"/>
        </w:rPr>
      </w:pPr>
      <w:r>
        <w:rPr>
          <w:rFonts w:cs="Arial"/>
          <w:szCs w:val="24"/>
        </w:rPr>
        <w:t xml:space="preserve">Determinar los módulos para mejorar el control de stock y detectar los productos que necesitan reposición.  </w:t>
      </w:r>
    </w:p>
    <w:p w14:paraId="3D54D182" w14:textId="77777777" w:rsidR="00702D64" w:rsidRDefault="00702D64" w:rsidP="00702D64">
      <w:pPr>
        <w:rPr>
          <w:rFonts w:cs="Arial"/>
          <w:szCs w:val="24"/>
        </w:rPr>
      </w:pPr>
      <w:r w:rsidRPr="00702D64">
        <w:rPr>
          <w:rFonts w:cs="Arial"/>
          <w:szCs w:val="24"/>
        </w:rPr>
        <w:t>6- JUSTIFICACION</w:t>
      </w:r>
    </w:p>
    <w:p w14:paraId="559C7D3D" w14:textId="7A084A16" w:rsidR="00570071" w:rsidRPr="00570071" w:rsidRDefault="00570071" w:rsidP="00570071">
      <w:pPr>
        <w:rPr>
          <w:rFonts w:cs="Arial"/>
          <w:szCs w:val="24"/>
        </w:rPr>
      </w:pPr>
      <w:r w:rsidRPr="00570071">
        <w:rPr>
          <w:rFonts w:cs="Arial"/>
          <w:szCs w:val="24"/>
        </w:rPr>
        <w:t xml:space="preserve">La implementación de un sistema web de gestión de productos para chabelitaStorepy-Boutique se fundamenta en la necesidad imperativa de modernizar y optimizar sus procesos </w:t>
      </w:r>
      <w:r w:rsidR="00067C2A">
        <w:rPr>
          <w:rFonts w:cs="Arial"/>
          <w:szCs w:val="24"/>
        </w:rPr>
        <w:t xml:space="preserve">administrativos. </w:t>
      </w:r>
      <w:r w:rsidR="000647B9">
        <w:rPr>
          <w:rFonts w:cs="Arial"/>
          <w:szCs w:val="24"/>
        </w:rPr>
        <w:t>Con e</w:t>
      </w:r>
      <w:r w:rsidR="00067C2A">
        <w:rPr>
          <w:rFonts w:cs="Arial"/>
          <w:szCs w:val="24"/>
        </w:rPr>
        <w:t>l pasaje</w:t>
      </w:r>
      <w:r w:rsidRPr="00570071">
        <w:rPr>
          <w:rFonts w:cs="Arial"/>
          <w:szCs w:val="24"/>
        </w:rPr>
        <w:t xml:space="preserve"> de un método de trabajo manual, propenso a la duplicación de datos y errores, hacia un entorno digital automatizado, el negocio podrá superar las deficiencias actuales en el control de su inventario. De manera directa, el registro, modificación y eliminación de productos se realizará de forma centralizada y rápida, agilizando el flujo de trabajo diario de la boutique.</w:t>
      </w:r>
    </w:p>
    <w:p w14:paraId="77FF565F" w14:textId="77777777" w:rsidR="00570071" w:rsidRDefault="00570071" w:rsidP="00570071">
      <w:pPr>
        <w:rPr>
          <w:rFonts w:cs="Arial"/>
          <w:szCs w:val="24"/>
        </w:rPr>
      </w:pPr>
      <w:r w:rsidRPr="00570071">
        <w:rPr>
          <w:rFonts w:cs="Arial"/>
          <w:szCs w:val="24"/>
        </w:rPr>
        <w:t>Con esta herramienta se mitigará significativamente el riesgo de pérdida de información y se reducirán los errores humanos al momento de registrar las entradas y salidas de la mercadería. Además, se logrará una mejora sustancial en la toma de decisiones, ya que, mediante el módulo diseñado para detectar productos que necesitan reposición, la administración tendrá información precisa y actualizada para evitar el desabastecimiento</w:t>
      </w:r>
      <w:r>
        <w:rPr>
          <w:rFonts w:cs="Arial"/>
          <w:szCs w:val="24"/>
        </w:rPr>
        <w:t xml:space="preserve"> o la sobrecompra de artículos.</w:t>
      </w:r>
    </w:p>
    <w:p w14:paraId="189D524F" w14:textId="05C84BE7" w:rsidR="00570071" w:rsidRPr="00702D64" w:rsidRDefault="00570071" w:rsidP="00570071">
      <w:pPr>
        <w:rPr>
          <w:rFonts w:cs="Arial"/>
          <w:szCs w:val="24"/>
        </w:rPr>
      </w:pPr>
      <w:r w:rsidRPr="00570071">
        <w:rPr>
          <w:rFonts w:cs="Arial"/>
          <w:szCs w:val="24"/>
        </w:rPr>
        <w:t xml:space="preserve">Finalmente, el desarrollo de este sistema es técnicamente viable, ya que se emplearán tecnologías de </w:t>
      </w:r>
      <w:r w:rsidR="000647B9" w:rsidRPr="00570071">
        <w:rPr>
          <w:rFonts w:cs="Arial"/>
          <w:szCs w:val="24"/>
        </w:rPr>
        <w:t>desarrollos web accesibles, robustos y escalables</w:t>
      </w:r>
      <w:r w:rsidRPr="00570071">
        <w:rPr>
          <w:rFonts w:cs="Arial"/>
          <w:szCs w:val="24"/>
        </w:rPr>
        <w:t>. Su viabilidad operativa también es alta, puesto que la boutique no requerirá invertir en hardware especializado, bastando con un equipo básico con acceso a un navegador web para gestionar todo el inventario de manera eficiente.</w:t>
      </w:r>
    </w:p>
    <w:p w14:paraId="755D2E59" w14:textId="77777777" w:rsidR="00702D64" w:rsidRDefault="00702D64" w:rsidP="00702D64">
      <w:pPr>
        <w:rPr>
          <w:rFonts w:cs="Arial"/>
          <w:szCs w:val="24"/>
        </w:rPr>
      </w:pPr>
      <w:r w:rsidRPr="00702D64">
        <w:rPr>
          <w:rFonts w:cs="Arial"/>
          <w:szCs w:val="24"/>
        </w:rPr>
        <w:t>7- DELIMITACIÓN DEL TRABAJO</w:t>
      </w:r>
    </w:p>
    <w:p w14:paraId="328E1FAE" w14:textId="17657253" w:rsidR="003F6E56" w:rsidRDefault="003F6E56" w:rsidP="00702D64">
      <w:pPr>
        <w:rPr>
          <w:rFonts w:cs="Arial"/>
          <w:szCs w:val="24"/>
        </w:rPr>
      </w:pPr>
      <w:r w:rsidRPr="003F6E56">
        <w:rPr>
          <w:rFonts w:cs="Arial"/>
          <w:szCs w:val="24"/>
        </w:rPr>
        <w:t xml:space="preserve">La presente investigación y desarrollo tecnológico se circunscribe espacialmente a la boutique chabelitaStorepy, ubicada en la ciudad de Caacupé, y temporalmente a la gestión del año 2026.   En cuanto a su alcance funcional, el proyecto se limitará única y exclusivamente a la construcción de un sistema web orientado a la gestión interna de productos y control de stock. Las funcionalidades abarcarán de manera estricta el registro, modificación y eliminación de productos, así como la detección de aquellos artículos que requieran reposición. </w:t>
      </w:r>
      <w:r w:rsidR="0089073F">
        <w:t xml:space="preserve">Además de la gestión principal de inventario, el sistema </w:t>
      </w:r>
      <w:r w:rsidR="0089073F">
        <w:lastRenderedPageBreak/>
        <w:t>contará con un submódulo complementario para el registro básico de datos de contacto de clientes</w:t>
      </w:r>
      <w:r w:rsidR="0089073F">
        <w:rPr>
          <w:rFonts w:cs="Arial"/>
          <w:szCs w:val="24"/>
        </w:rPr>
        <w:t xml:space="preserve">. </w:t>
      </w:r>
      <w:r w:rsidRPr="003F6E56">
        <w:rPr>
          <w:rFonts w:cs="Arial"/>
          <w:szCs w:val="24"/>
        </w:rPr>
        <w:t xml:space="preserve">Por lo tanto, quedan excluidos del alcance de este trabajo el desarrollo de módulos de facturación o conexión con sistemas de facturación electrónica, puntos de venta directa </w:t>
      </w:r>
      <w:r>
        <w:rPr>
          <w:rFonts w:cs="Arial"/>
          <w:szCs w:val="24"/>
        </w:rPr>
        <w:t>al público (POS)</w:t>
      </w:r>
      <w:r w:rsidRPr="003F6E56">
        <w:rPr>
          <w:rFonts w:cs="Arial"/>
          <w:szCs w:val="24"/>
        </w:rPr>
        <w:t>, y sistemas de gestión contable o de recursos humanos. Tecnológicamente, la solución estará enfocada en un entorno web para us</w:t>
      </w:r>
      <w:r w:rsidR="0032623F">
        <w:rPr>
          <w:rFonts w:cs="Arial"/>
          <w:szCs w:val="24"/>
        </w:rPr>
        <w:t>o administrativo.</w:t>
      </w:r>
    </w:p>
    <w:p w14:paraId="3E92CCA5" w14:textId="77777777" w:rsidR="00872368" w:rsidRPr="00702D64" w:rsidRDefault="00872368" w:rsidP="00702D64">
      <w:pPr>
        <w:rPr>
          <w:rFonts w:cs="Arial"/>
          <w:szCs w:val="24"/>
        </w:rPr>
      </w:pPr>
    </w:p>
    <w:p w14:paraId="3AC17469" w14:textId="1CE49FC9" w:rsidR="00702D64" w:rsidRDefault="00702D64" w:rsidP="00702D64">
      <w:pPr>
        <w:rPr>
          <w:rFonts w:cs="Arial"/>
          <w:szCs w:val="24"/>
        </w:rPr>
      </w:pPr>
      <w:r w:rsidRPr="00702D64">
        <w:rPr>
          <w:rFonts w:cs="Arial"/>
          <w:szCs w:val="24"/>
        </w:rPr>
        <w:t>8- IMPACTO DE LA INVESTIGACIÓN</w:t>
      </w:r>
    </w:p>
    <w:p w14:paraId="09D2B39F" w14:textId="29580642" w:rsidR="00872368" w:rsidRDefault="00872368" w:rsidP="00702D64">
      <w:pPr>
        <w:rPr>
          <w:rFonts w:cs="Arial"/>
          <w:szCs w:val="24"/>
        </w:rPr>
      </w:pPr>
      <w:r w:rsidRPr="00872368">
        <w:rPr>
          <w:rFonts w:cs="Arial"/>
          <w:szCs w:val="24"/>
        </w:rPr>
        <w:t>El impacto principal de este proyecto se reflejará directamente en la modernización operativa y administrativa de la boutique chabelitaStorepy en la ciudad de Caacupé. Al reemplazar las herramientas manuales de registro por un sistema web automatizado, se generará un cambio cultural dentro del negocio, fomentando la adopción de la tecnología como pilar fundamental para el trabajo diario. Esto impactará positivamente en la rentabilidad del emprendimiento, ya que al tener un control de stock exacto y conocer en tiempo real los productos que necesitan reposición, se minimizarán las pérdidas por mercadería extraviada o ventas no concretadas por falta de inventario.</w:t>
      </w:r>
    </w:p>
    <w:p w14:paraId="30F4D03E" w14:textId="700CDA23" w:rsidR="00872368" w:rsidRDefault="00872368" w:rsidP="00702D64">
      <w:pPr>
        <w:rPr>
          <w:rFonts w:cs="Arial"/>
          <w:szCs w:val="24"/>
        </w:rPr>
      </w:pPr>
      <w:r w:rsidRPr="00872368">
        <w:rPr>
          <w:rFonts w:cs="Arial"/>
          <w:szCs w:val="24"/>
        </w:rPr>
        <w:t>A nivel tecnológico y académico, la investigación demuestra cómo la aplicación práctica de la ingeniería de software puede brindar soluciones escalables a problemas reales del sector comercial local. El desarrollo de este sistema no solo beneficiará de manera exclusiva a la boutique en cuestión, sino que servirá como un caso de éxito y un modelo tecnológico de referencia. Demostrará que la sistematización de datos y la digitalización de inventarios son herramientas accesibles y cruciales para impulsar el crecimiento y la competitividad de las pequeñas y medianas empresas de la región.</w:t>
      </w:r>
    </w:p>
    <w:p w14:paraId="38195306" w14:textId="77777777" w:rsidR="00872368" w:rsidRPr="00702D64" w:rsidRDefault="00872368" w:rsidP="00702D64">
      <w:pPr>
        <w:rPr>
          <w:rFonts w:cs="Arial"/>
          <w:szCs w:val="24"/>
        </w:rPr>
      </w:pPr>
    </w:p>
    <w:p w14:paraId="182FCE3C" w14:textId="4A1A3D82" w:rsidR="00702D64" w:rsidRPr="00702D64" w:rsidRDefault="00702D64" w:rsidP="00702D64">
      <w:pPr>
        <w:rPr>
          <w:rFonts w:cs="Arial"/>
          <w:szCs w:val="24"/>
        </w:rPr>
      </w:pPr>
      <w:r w:rsidRPr="00702D64">
        <w:rPr>
          <w:rFonts w:cs="Arial"/>
          <w:szCs w:val="24"/>
        </w:rPr>
        <w:t xml:space="preserve">CAPITULO II – MARCO TEÓRICO </w:t>
      </w:r>
    </w:p>
    <w:p w14:paraId="276B60DF" w14:textId="450EA25D" w:rsidR="00E216D0" w:rsidRPr="00E216D0" w:rsidRDefault="00702D64" w:rsidP="00E216D0">
      <w:pPr>
        <w:rPr>
          <w:rFonts w:cs="Arial"/>
          <w:szCs w:val="24"/>
        </w:rPr>
      </w:pPr>
      <w:r w:rsidRPr="00702D64">
        <w:rPr>
          <w:rFonts w:cs="Arial"/>
          <w:szCs w:val="24"/>
        </w:rPr>
        <w:t>1- MARCO CONCEPTUAL</w:t>
      </w:r>
    </w:p>
    <w:p w14:paraId="2D7FC7B4" w14:textId="5D77AEF0" w:rsidR="00E216D0" w:rsidRPr="00E216D0" w:rsidRDefault="00E216D0" w:rsidP="00E216D0">
      <w:pPr>
        <w:rPr>
          <w:rFonts w:cs="Arial"/>
          <w:szCs w:val="24"/>
        </w:rPr>
      </w:pPr>
      <w:r w:rsidRPr="00E216D0">
        <w:rPr>
          <w:rFonts w:cs="Arial"/>
          <w:szCs w:val="24"/>
        </w:rPr>
        <w:t>El desarrollo e implementación de soluciones tecnológicas orientadas a la optimización de procesos comerciales requiere la articulación de fundamentos teóricos provenientes de la administración de operaciones y de la ingeniería de software. A continuación, se delimitan y sustentan los conceptos esenciales que rigen la construcción del sistema objeto de estudio.</w:t>
      </w:r>
    </w:p>
    <w:p w14:paraId="67716DE2" w14:textId="537F0F45" w:rsidR="00E216D0" w:rsidRPr="00E216D0" w:rsidRDefault="00E216D0" w:rsidP="00E216D0">
      <w:pPr>
        <w:rPr>
          <w:rFonts w:cs="Arial"/>
          <w:szCs w:val="24"/>
        </w:rPr>
      </w:pPr>
      <w:r w:rsidRPr="00E216D0">
        <w:rPr>
          <w:rFonts w:cs="Arial"/>
          <w:szCs w:val="24"/>
        </w:rPr>
        <w:t>1.1. Gestión de Inventarios y Control de Stock en el Comercio Minorista</w:t>
      </w:r>
    </w:p>
    <w:p w14:paraId="05916639" w14:textId="77777777" w:rsidR="00E216D0" w:rsidRPr="00E216D0" w:rsidRDefault="00E216D0" w:rsidP="00E216D0">
      <w:pPr>
        <w:rPr>
          <w:rFonts w:cs="Arial"/>
          <w:szCs w:val="24"/>
        </w:rPr>
      </w:pPr>
      <w:r w:rsidRPr="00E216D0">
        <w:rPr>
          <w:rFonts w:cs="Arial"/>
          <w:szCs w:val="24"/>
        </w:rPr>
        <w:t>La gestión de inventarios se define como el conjunto de políticas, técnicas y procedimientos administrativos utilizados por una organización para supervisar el flujo de mercancías desde su ingreso hasta su disposición final. En empresas del sector minorista (boutiques), el inventario constituye el activo corriente más crítico, por lo que su correcta administración impacta directamente en la liquidez y continuidad del negocio.</w:t>
      </w:r>
    </w:p>
    <w:p w14:paraId="360B5A7F" w14:textId="77777777" w:rsidR="00E216D0" w:rsidRPr="00E216D0" w:rsidRDefault="00E216D0" w:rsidP="00E216D0">
      <w:pPr>
        <w:rPr>
          <w:rFonts w:cs="Arial"/>
          <w:szCs w:val="24"/>
        </w:rPr>
      </w:pPr>
      <w:r w:rsidRPr="00E216D0">
        <w:rPr>
          <w:rFonts w:cs="Arial"/>
          <w:szCs w:val="24"/>
        </w:rPr>
        <w:lastRenderedPageBreak/>
        <w:t>* Sistemas de Gestión de Inventario: Son plataformas estructuradas que sustituyen los registros manuales por entornos digitales automatizados. Su propósito principal es mitigar la pérdida de información, eliminar la duplicación de datos y centralizar las operaciones de control de mercaderías para facilitar la toma de decisiones gerenciales.</w:t>
      </w:r>
    </w:p>
    <w:p w14:paraId="248C11E5" w14:textId="4C799AFD" w:rsidR="00E216D0" w:rsidRPr="00E216D0" w:rsidRDefault="00E216D0" w:rsidP="00E216D0">
      <w:pPr>
        <w:rPr>
          <w:rFonts w:cs="Arial"/>
          <w:szCs w:val="24"/>
        </w:rPr>
      </w:pPr>
      <w:r w:rsidRPr="00E216D0">
        <w:rPr>
          <w:rFonts w:cs="Arial"/>
          <w:szCs w:val="24"/>
        </w:rPr>
        <w:t>* Control de Stock y Puntos de Reposición: El stock representa la cantidad de artículos acumulados que posee una empresa en un momento determinado. Para evitar el desabastecimiento o la sobrecompra, los sistemas automatizados emplean el concepto de punto de reposición. Este parámetro matemático determina el nivel mínimo de existencias en el que se debe generar una alerta o solicitud de nuevos productos, garantizando así la fluidez de las ventas y la precisión operativa de la boutique.</w:t>
      </w:r>
    </w:p>
    <w:p w14:paraId="4295198C" w14:textId="703BBC57" w:rsidR="00E216D0" w:rsidRPr="00E216D0" w:rsidRDefault="00E216D0" w:rsidP="00E216D0">
      <w:pPr>
        <w:rPr>
          <w:rFonts w:cs="Arial"/>
          <w:szCs w:val="24"/>
        </w:rPr>
      </w:pPr>
      <w:r w:rsidRPr="00E216D0">
        <w:rPr>
          <w:rFonts w:cs="Arial"/>
          <w:szCs w:val="24"/>
        </w:rPr>
        <w:t>1.2. Operaciones CRUD (Crear, Leer, Actualizar y Borrar)</w:t>
      </w:r>
    </w:p>
    <w:p w14:paraId="6D01EBA5" w14:textId="77777777" w:rsidR="00E216D0" w:rsidRPr="00E216D0" w:rsidRDefault="00E216D0" w:rsidP="00E216D0">
      <w:pPr>
        <w:rPr>
          <w:rFonts w:cs="Arial"/>
          <w:szCs w:val="24"/>
        </w:rPr>
      </w:pPr>
      <w:r w:rsidRPr="00E216D0">
        <w:rPr>
          <w:rFonts w:cs="Arial"/>
          <w:szCs w:val="24"/>
        </w:rPr>
        <w:t>En el ámbito de la persistencia de datos, el acrónimo CRUD (del inglés Create, Read, Update, Delete) describe las cuatro funciones fundamentales que un software de gestión debe implementar para interactuar de forma completa con un repositorio de información.</w:t>
      </w:r>
    </w:p>
    <w:p w14:paraId="7DBA0655" w14:textId="77777777" w:rsidR="00E216D0" w:rsidRPr="00E216D0" w:rsidRDefault="00E216D0" w:rsidP="00E216D0">
      <w:pPr>
        <w:rPr>
          <w:rFonts w:cs="Arial"/>
          <w:szCs w:val="24"/>
        </w:rPr>
      </w:pPr>
      <w:r w:rsidRPr="00E216D0">
        <w:rPr>
          <w:rFonts w:cs="Arial"/>
          <w:szCs w:val="24"/>
        </w:rPr>
        <w:t>* Registro (Create): Operación que permite introducir nuevos artículos al sistema, capturando variables iniciales como precios, categorías y descripciones.</w:t>
      </w:r>
    </w:p>
    <w:p w14:paraId="6491F292" w14:textId="77777777" w:rsidR="00E216D0" w:rsidRPr="00E216D0" w:rsidRDefault="00E216D0" w:rsidP="00E216D0">
      <w:pPr>
        <w:rPr>
          <w:rFonts w:cs="Arial"/>
          <w:szCs w:val="24"/>
        </w:rPr>
      </w:pPr>
      <w:r w:rsidRPr="00E216D0">
        <w:rPr>
          <w:rFonts w:cs="Arial"/>
          <w:szCs w:val="24"/>
        </w:rPr>
        <w:t>* Almacenamiento y Lectura (Read): Capacidad del sistema para recuperar, consultar y desplegar en pantalla los datos de stock previamente guardados.</w:t>
      </w:r>
    </w:p>
    <w:p w14:paraId="4E13C971" w14:textId="77777777" w:rsidR="00E216D0" w:rsidRPr="00E216D0" w:rsidRDefault="00E216D0" w:rsidP="00E216D0">
      <w:pPr>
        <w:rPr>
          <w:rFonts w:cs="Arial"/>
          <w:szCs w:val="24"/>
        </w:rPr>
      </w:pPr>
      <w:r w:rsidRPr="00E216D0">
        <w:rPr>
          <w:rFonts w:cs="Arial"/>
          <w:szCs w:val="24"/>
        </w:rPr>
        <w:t>* Modificación (Update): Funcionalidad que facilita la edición de los atributos de un producto existente (por ejemplo, cambios de precio o talle) ante variaciones comerciales.</w:t>
      </w:r>
    </w:p>
    <w:p w14:paraId="4313F92E" w14:textId="3EB54D0B" w:rsidR="00E216D0" w:rsidRPr="00E216D0" w:rsidRDefault="00E216D0" w:rsidP="00E216D0">
      <w:pPr>
        <w:rPr>
          <w:rFonts w:cs="Arial"/>
          <w:szCs w:val="24"/>
        </w:rPr>
      </w:pPr>
      <w:r w:rsidRPr="00E216D0">
        <w:rPr>
          <w:rFonts w:cs="Arial"/>
          <w:szCs w:val="24"/>
        </w:rPr>
        <w:t>* Eliminación (Delete): Proceso de remoción lógica o física de un artículo que ha dejado de comercializarse o que fue registrado de manera errónea.</w:t>
      </w:r>
    </w:p>
    <w:p w14:paraId="0CEEFD76" w14:textId="4C596727" w:rsidR="00E216D0" w:rsidRPr="00E216D0" w:rsidRDefault="00E216D0" w:rsidP="00E216D0">
      <w:pPr>
        <w:rPr>
          <w:rFonts w:cs="Arial"/>
          <w:szCs w:val="24"/>
        </w:rPr>
      </w:pPr>
      <w:r w:rsidRPr="00E216D0">
        <w:rPr>
          <w:rFonts w:cs="Arial"/>
          <w:szCs w:val="24"/>
        </w:rPr>
        <w:t>1.3. Ingeniería de Software y Arquitectura Web</w:t>
      </w:r>
    </w:p>
    <w:p w14:paraId="477E5FB9" w14:textId="77777777" w:rsidR="00E216D0" w:rsidRPr="00E216D0" w:rsidRDefault="00E216D0" w:rsidP="00E216D0">
      <w:pPr>
        <w:rPr>
          <w:rFonts w:cs="Arial"/>
          <w:szCs w:val="24"/>
        </w:rPr>
      </w:pPr>
      <w:r w:rsidRPr="00E216D0">
        <w:rPr>
          <w:rFonts w:cs="Arial"/>
          <w:szCs w:val="24"/>
        </w:rPr>
        <w:t>Para que una herramienta administrativa sea accesible sin necesidad de instalar hardware especializado, se recurre a la ingeniería de software basada en entornos web.</w:t>
      </w:r>
    </w:p>
    <w:p w14:paraId="562B1D77" w14:textId="77777777" w:rsidR="00E216D0" w:rsidRPr="00E216D0" w:rsidRDefault="00E216D0" w:rsidP="00E216D0">
      <w:pPr>
        <w:rPr>
          <w:rFonts w:cs="Arial"/>
          <w:szCs w:val="24"/>
        </w:rPr>
      </w:pPr>
      <w:r w:rsidRPr="00E216D0">
        <w:rPr>
          <w:rFonts w:cs="Arial"/>
          <w:szCs w:val="24"/>
        </w:rPr>
        <w:t>* Arquitectura Cliente-Servidor: Es un modelo de distribución de software donde las tareas se reparten entre los proveedores de recursos o servicios (servidores) y los demandantes (clientes). En una aplicación web, el cliente es el navegador del usuario (que renderiza la interfaz) y el servidor es el encargado de procesar la lógica de negocio y gestionar los accesos a la información.</w:t>
      </w:r>
    </w:p>
    <w:p w14:paraId="211EAB79" w14:textId="0FCFB22C" w:rsidR="00E216D0" w:rsidRPr="00E216D0" w:rsidRDefault="00E216D0" w:rsidP="00E216D0">
      <w:pPr>
        <w:rPr>
          <w:rFonts w:cs="Arial"/>
          <w:szCs w:val="24"/>
        </w:rPr>
      </w:pPr>
      <w:r w:rsidRPr="00E216D0">
        <w:rPr>
          <w:rFonts w:cs="Arial"/>
          <w:szCs w:val="24"/>
        </w:rPr>
        <w:t>* Sistemas de Gestión de Bases de Datos Relacionales (SGBDR): Consisten en programas diseñados para definir, estructurar, proteger y manipular bases de datos mediante tablas interconectadas por claves relacionales. El uso de un SGBDR garantiza la integridad referencial, asegurando que cada movimiento de stock quede vinculado de forma exacta a un producto registrado, eliminando el error humano derivado del almacenamiento manual.</w:t>
      </w:r>
    </w:p>
    <w:p w14:paraId="47136C06" w14:textId="44085C74" w:rsidR="00E216D0" w:rsidRPr="00E216D0" w:rsidRDefault="00E216D0" w:rsidP="00E216D0">
      <w:pPr>
        <w:rPr>
          <w:rFonts w:cs="Arial"/>
          <w:szCs w:val="24"/>
        </w:rPr>
      </w:pPr>
      <w:r w:rsidRPr="00E216D0">
        <w:rPr>
          <w:rFonts w:cs="Arial"/>
          <w:szCs w:val="24"/>
        </w:rPr>
        <w:lastRenderedPageBreak/>
        <w:t>1.4. Ciclo de Vida y Metodologías de Desarrollo de Software</w:t>
      </w:r>
    </w:p>
    <w:p w14:paraId="7C5576A6" w14:textId="2DF30845" w:rsidR="00F92500" w:rsidRDefault="00E216D0" w:rsidP="00E216D0">
      <w:pPr>
        <w:rPr>
          <w:rFonts w:cs="Arial"/>
          <w:szCs w:val="24"/>
        </w:rPr>
      </w:pPr>
      <w:r w:rsidRPr="00E216D0">
        <w:rPr>
          <w:rFonts w:cs="Arial"/>
          <w:szCs w:val="24"/>
        </w:rPr>
        <w:t>La construcción de un sistema web demanda un enfoque metódico para asegurar que el producto final cumpla de forma estricta con los alcances delimitados. Las metodologías de desarrollo proporcionan la estructura organizativa para las fases de análisis de requisitos, diseño de interfaces, codificación, pruebas de errores e implantación. La adopción de metodologías ágiles o de ciclos incrementales permite un desarrollo escalable, adaptando las interfaces administrativas a las capacidades operativas del usuario final en la boutique.</w:t>
      </w:r>
    </w:p>
    <w:p w14:paraId="0D4C9969" w14:textId="061F150B" w:rsidR="004C0051" w:rsidRPr="004C0051" w:rsidRDefault="004C0051" w:rsidP="004C0051">
      <w:pPr>
        <w:pStyle w:val="NormalWeb"/>
        <w:rPr>
          <w:rFonts w:ascii="Arial" w:hAnsi="Arial" w:cs="Arial"/>
          <w:lang w:eastAsia="es-MX"/>
        </w:rPr>
      </w:pPr>
      <w:r>
        <w:rPr>
          <w:rFonts w:ascii="Arial" w:hAnsi="Arial" w:cs="Arial"/>
        </w:rPr>
        <w:t xml:space="preserve">1.5. </w:t>
      </w:r>
      <w:r w:rsidRPr="004C0051">
        <w:rPr>
          <w:rFonts w:ascii="Arial" w:hAnsi="Arial" w:cs="Arial"/>
        </w:rPr>
        <w:t>El patrón Modelo-Vista-Controlador (MVC) es un modelo de arquitectura de software que separa los datos y la lógica de negocio de una aplicación de su interfaz de usuario y del módulo encargado de gestionar los eventos y las comunicaciones. Esta separación de responsabilidades facilita el desarrollo escalable, el mantenimiento del código fuente y la seguridad del sistema, organizando la aplicación en tres componentes interconectados:</w:t>
      </w:r>
    </w:p>
    <w:p w14:paraId="4EA60F2F" w14:textId="77777777" w:rsidR="004C0051" w:rsidRPr="004C0051" w:rsidRDefault="004C0051" w:rsidP="004C0051">
      <w:pPr>
        <w:pStyle w:val="NormalWeb"/>
        <w:numPr>
          <w:ilvl w:val="0"/>
          <w:numId w:val="50"/>
        </w:numPr>
        <w:rPr>
          <w:rFonts w:ascii="Arial" w:hAnsi="Arial" w:cs="Arial"/>
        </w:rPr>
      </w:pPr>
      <w:r w:rsidRPr="004C0051">
        <w:rPr>
          <w:rFonts w:ascii="Arial" w:hAnsi="Arial" w:cs="Arial"/>
          <w:bCs/>
        </w:rPr>
        <w:t>Modelo (Model):</w:t>
      </w:r>
      <w:r w:rsidRPr="004C0051">
        <w:rPr>
          <w:rFonts w:ascii="Arial" w:hAnsi="Arial" w:cs="Arial"/>
        </w:rPr>
        <w:t xml:space="preserve"> Es la capa encargada de gestionar de forma directa la lógica de negocio, las reglas de la aplicación y el acceso a los datos. Es independiente de la interfaz de usuario y se comunica con la base de datos para ejecutar las operaciones de inserción, consulta, actualización y eliminación (CRUD). En el presente proyecto, el Modelo se implementa a través de las consultas a la base de datos relacional MySQL.</w:t>
      </w:r>
    </w:p>
    <w:p w14:paraId="53A16733" w14:textId="77777777" w:rsidR="004C0051" w:rsidRPr="004C0051" w:rsidRDefault="004C0051" w:rsidP="004C0051">
      <w:pPr>
        <w:pStyle w:val="NormalWeb"/>
        <w:numPr>
          <w:ilvl w:val="0"/>
          <w:numId w:val="50"/>
        </w:numPr>
        <w:rPr>
          <w:rFonts w:ascii="Arial" w:hAnsi="Arial" w:cs="Arial"/>
        </w:rPr>
      </w:pPr>
      <w:r w:rsidRPr="004C0051">
        <w:rPr>
          <w:rFonts w:ascii="Arial" w:hAnsi="Arial" w:cs="Arial"/>
          <w:bCs/>
        </w:rPr>
        <w:t>Vista (View):</w:t>
      </w:r>
      <w:r w:rsidRPr="004C0051">
        <w:rPr>
          <w:rFonts w:ascii="Arial" w:hAnsi="Arial" w:cs="Arial"/>
        </w:rPr>
        <w:t xml:space="preserve"> Representa la interfaz visual y de presentación con la que interactúa el administrador del sistema. Su función es desplegar en pantalla la información proveniente del Modelo y capturar las peticiones o eventos desencadenados por el usuario (como el envío de un formulario de registro). En la boutique, la Vista está desarrollada e integrada con tecnologías del lado del cliente (Frontend), específicamente HTML, CSS y JavaScript.</w:t>
      </w:r>
    </w:p>
    <w:p w14:paraId="26ACE72F" w14:textId="2E3D0911" w:rsidR="004C0051" w:rsidRPr="00C9242F" w:rsidRDefault="004C0051" w:rsidP="00E216D0">
      <w:pPr>
        <w:pStyle w:val="NormalWeb"/>
        <w:numPr>
          <w:ilvl w:val="0"/>
          <w:numId w:val="50"/>
        </w:numPr>
        <w:rPr>
          <w:rFonts w:ascii="Arial" w:hAnsi="Arial" w:cs="Arial"/>
        </w:rPr>
      </w:pPr>
      <w:r w:rsidRPr="004C0051">
        <w:rPr>
          <w:rFonts w:ascii="Arial" w:hAnsi="Arial" w:cs="Arial"/>
          <w:bCs/>
        </w:rPr>
        <w:t>Controlador (Controller):</w:t>
      </w:r>
      <w:r w:rsidRPr="004C0051">
        <w:rPr>
          <w:rFonts w:ascii="Arial" w:hAnsi="Arial" w:cs="Arial"/>
        </w:rPr>
        <w:t xml:space="preserve"> Actúa como el intermediario lógico entre la Vista y el Modelo. Su responsabilidad es recibir las peticiones HTTP que el usuario realiza desde la Vista, procesarlas, invocar al Modelo para interactuar con la base de datos si es necesario, y finalmente retornar una respuesta a la Vista para que esta se actualice. En la arquitectura de este sistema web, el lenguaje PHP cumple el rol de Controlador, validando los datos y coordinando el flujo de información de manera transparente y segura.</w:t>
      </w:r>
    </w:p>
    <w:p w14:paraId="711F3E6A" w14:textId="5F910114" w:rsidR="00F92500" w:rsidRPr="00F92500" w:rsidRDefault="00F92500" w:rsidP="00F92500">
      <w:pPr>
        <w:rPr>
          <w:rFonts w:cs="Arial"/>
          <w:szCs w:val="24"/>
        </w:rPr>
      </w:pPr>
      <w:r w:rsidRPr="00F92500">
        <w:rPr>
          <w:rFonts w:cs="Arial"/>
          <w:szCs w:val="24"/>
        </w:rPr>
        <w:t>Tecnologías de Desarrollo Web (Stack Tecnológico)</w:t>
      </w:r>
    </w:p>
    <w:p w14:paraId="201F254B" w14:textId="58E33714" w:rsidR="00F92500" w:rsidRPr="00F92500" w:rsidRDefault="00F92500" w:rsidP="00F92500">
      <w:pPr>
        <w:rPr>
          <w:rFonts w:cs="Arial"/>
          <w:szCs w:val="24"/>
        </w:rPr>
      </w:pPr>
      <w:r w:rsidRPr="00F92500">
        <w:rPr>
          <w:rFonts w:cs="Arial"/>
          <w:szCs w:val="24"/>
        </w:rPr>
        <w:t>Para la construcción del sistema de gestión de productos de chabelitaStorepy-Boutique, se ha seleccionado un conjunto de tecnologías estándar de la industria web, las cuales se dividen en herramientas para el desarrollo de la interfaz de usuario (Frontend) y herramientas para la lógica de negocio y persistencia de datos (Backend y Base de Datos).</w:t>
      </w:r>
    </w:p>
    <w:p w14:paraId="569835D4" w14:textId="1FC4D9CD" w:rsidR="00F92500" w:rsidRPr="00F92500" w:rsidRDefault="00F92500" w:rsidP="00F92500">
      <w:pPr>
        <w:rPr>
          <w:rFonts w:cs="Arial"/>
          <w:szCs w:val="24"/>
        </w:rPr>
      </w:pPr>
      <w:r w:rsidRPr="00F92500">
        <w:rPr>
          <w:rFonts w:cs="Arial"/>
          <w:szCs w:val="24"/>
        </w:rPr>
        <w:t xml:space="preserve"> Tecnologías de Frontend (Interfaz de Usuario)</w:t>
      </w:r>
    </w:p>
    <w:p w14:paraId="2855EFD1" w14:textId="77777777" w:rsidR="00F92500" w:rsidRPr="00F92500" w:rsidRDefault="00F92500" w:rsidP="00F92500">
      <w:pPr>
        <w:rPr>
          <w:rFonts w:cs="Arial"/>
          <w:szCs w:val="24"/>
        </w:rPr>
      </w:pPr>
      <w:r w:rsidRPr="00F92500">
        <w:rPr>
          <w:rFonts w:cs="Arial"/>
          <w:szCs w:val="24"/>
        </w:rPr>
        <w:lastRenderedPageBreak/>
        <w:t>* HTML (HyperText Markup Language): Es el lenguaje de marcado estándar utilizado para estructurar el contenido de las páginas web. En el sistema, HTML se encargará de definir los elementos visuales esenciales, tales como los formularios de registro de productos, las tablas de visualización de stock y los botones de acción para modificar o eliminar artículos.</w:t>
      </w:r>
    </w:p>
    <w:p w14:paraId="03DDEAB0" w14:textId="77777777" w:rsidR="00F92500" w:rsidRPr="00F92500" w:rsidRDefault="00F92500" w:rsidP="00F92500">
      <w:pPr>
        <w:rPr>
          <w:rFonts w:cs="Arial"/>
          <w:szCs w:val="24"/>
        </w:rPr>
      </w:pPr>
      <w:r w:rsidRPr="00F92500">
        <w:rPr>
          <w:rFonts w:cs="Arial"/>
          <w:szCs w:val="24"/>
        </w:rPr>
        <w:t>* CSS (Cascading Style Sheets): Es el lenguaje de diseño encargado de aplicar estilos, layouts y formatos visuales a la estructura HTML. Su implementación es clave para garantizar una interfaz de usuario limpia, intuitiva y organizada, permitiendo que la administración de la boutique visualice las alertas de stock de manera clara y sin saturación visual.</w:t>
      </w:r>
    </w:p>
    <w:p w14:paraId="3ABD6E11" w14:textId="32961DF7" w:rsidR="00F92500" w:rsidRPr="00F92500" w:rsidRDefault="00F92500" w:rsidP="00F92500">
      <w:pPr>
        <w:rPr>
          <w:rFonts w:cs="Arial"/>
          <w:szCs w:val="24"/>
        </w:rPr>
      </w:pPr>
      <w:r w:rsidRPr="00F92500">
        <w:rPr>
          <w:rFonts w:cs="Arial"/>
          <w:szCs w:val="24"/>
        </w:rPr>
        <w:t>* JavaScript: Es un lenguaje de programación interpretado que se ejecuta en el navegador del cliente. Su propósito en este proyecto es dotar de dinamismo e interactividad a la plataforma, permitiendo la validación de formularios en tiempo real (por ejemplo, evitar que se ingresen precios negativos) y la actualización de datos en pantalla sin necesidad de recargar la página por completo.</w:t>
      </w:r>
    </w:p>
    <w:p w14:paraId="443391B1" w14:textId="340B5A5B" w:rsidR="00F92500" w:rsidRPr="00F92500" w:rsidRDefault="00F92500" w:rsidP="00F92500">
      <w:pPr>
        <w:rPr>
          <w:rFonts w:cs="Arial"/>
          <w:szCs w:val="24"/>
        </w:rPr>
      </w:pPr>
      <w:r w:rsidRPr="00F92500">
        <w:rPr>
          <w:rFonts w:cs="Arial"/>
          <w:szCs w:val="24"/>
        </w:rPr>
        <w:t xml:space="preserve"> Tecnologías de Backend y Almacenamiento</w:t>
      </w:r>
    </w:p>
    <w:p w14:paraId="09691F6D" w14:textId="49D3F2BC" w:rsidR="00F92500" w:rsidRPr="00F92500" w:rsidRDefault="00C9242F" w:rsidP="00F92500">
      <w:pPr>
        <w:rPr>
          <w:rFonts w:cs="Arial"/>
          <w:szCs w:val="24"/>
        </w:rPr>
      </w:pPr>
      <w:r>
        <w:rPr>
          <w:rFonts w:cs="Arial"/>
          <w:szCs w:val="24"/>
        </w:rPr>
        <w:t>*</w:t>
      </w:r>
      <w:r w:rsidR="00F92500" w:rsidRPr="00F92500">
        <w:rPr>
          <w:rFonts w:cs="Arial"/>
          <w:szCs w:val="24"/>
        </w:rPr>
        <w:t xml:space="preserve"> PHP (Hypertext Preprocessor</w:t>
      </w:r>
      <w:bookmarkStart w:id="1" w:name="_GoBack"/>
      <w:bookmarkEnd w:id="1"/>
      <w:r w:rsidR="00F92500" w:rsidRPr="00F92500">
        <w:rPr>
          <w:rFonts w:cs="Arial"/>
          <w:szCs w:val="24"/>
        </w:rPr>
        <w:t xml:space="preserve">): Es un lenguaje de programación de código abierto especialmente diseñado para el desarrollo de software del lado del servidor. PHP actuará como el motor lógico del sistema, encargándose de recibir las solicitudes del navegador de la boutique, </w:t>
      </w:r>
      <w:r w:rsidR="00F92500" w:rsidRPr="00BB0D12">
        <w:rPr>
          <w:rFonts w:cs="Arial"/>
          <w:szCs w:val="24"/>
        </w:rPr>
        <w:t>procesar</w:t>
      </w:r>
      <w:r w:rsidR="00F92500" w:rsidRPr="00F92500">
        <w:rPr>
          <w:rFonts w:cs="Arial"/>
          <w:szCs w:val="24"/>
        </w:rPr>
        <w:t xml:space="preserve"> las operaciones CRUD, aplicar las reglas de negocio para la detección de productos que necesitan reposición y establecer la comunicación segura con el servidor de datos.</w:t>
      </w:r>
    </w:p>
    <w:p w14:paraId="7AF6EB49" w14:textId="20E75032" w:rsidR="00F92500" w:rsidRDefault="00F92500" w:rsidP="00F92500">
      <w:pPr>
        <w:rPr>
          <w:rFonts w:cs="Arial"/>
          <w:szCs w:val="24"/>
        </w:rPr>
      </w:pPr>
      <w:r w:rsidRPr="00F92500">
        <w:rPr>
          <w:rFonts w:cs="Arial"/>
          <w:szCs w:val="24"/>
        </w:rPr>
        <w:t>* MySQL: Es un Sistema de Gestión de Bases de Datos Relacionales (SGBDR) basado en el lenguaje de consulta estructurado SQL. MySQL se utilizará para almacenar de forma persistente, eficiente y organizada toda la información de la boutique. La base de datos contará con tablas relacionales donde se guardarán los atributos de los productos (nombres, precios, categorías, talles) y los niveles de existencias corrientes, garantizando la integridad de los datos y previniendo la duplicación o pérdida de registros informáticos.</w:t>
      </w:r>
    </w:p>
    <w:p w14:paraId="5704F40F" w14:textId="4249DCEA" w:rsidR="00F92500" w:rsidRPr="00F92500" w:rsidRDefault="00F92500" w:rsidP="00F92500">
      <w:pPr>
        <w:rPr>
          <w:rFonts w:cs="Arial"/>
          <w:szCs w:val="24"/>
        </w:rPr>
      </w:pPr>
      <w:r w:rsidRPr="00F92500">
        <w:rPr>
          <w:rFonts w:cs="Arial"/>
          <w:szCs w:val="24"/>
        </w:rPr>
        <w:t>Integración y Flujo de Funcionamiento del Sistema Web</w:t>
      </w:r>
    </w:p>
    <w:p w14:paraId="7413DAA8" w14:textId="77777777" w:rsidR="00F92500" w:rsidRPr="00F92500" w:rsidRDefault="00F92500" w:rsidP="00F92500">
      <w:pPr>
        <w:rPr>
          <w:rFonts w:cs="Arial"/>
          <w:szCs w:val="24"/>
        </w:rPr>
      </w:pPr>
      <w:r w:rsidRPr="00F92500">
        <w:rPr>
          <w:rFonts w:cs="Arial"/>
          <w:szCs w:val="24"/>
        </w:rPr>
        <w:t>Para la gestión de productos en la boutique, las tecnologías seleccionadas interactúan de forma cíclica y coordinada bajo el modelo de arquitectura web de tres capas:</w:t>
      </w:r>
    </w:p>
    <w:p w14:paraId="38B85EDC" w14:textId="77777777" w:rsidR="00F92500" w:rsidRPr="00F92500" w:rsidRDefault="00F92500" w:rsidP="00F92500">
      <w:pPr>
        <w:rPr>
          <w:rFonts w:cs="Arial"/>
          <w:szCs w:val="24"/>
        </w:rPr>
      </w:pPr>
      <w:r w:rsidRPr="00F92500">
        <w:rPr>
          <w:rFonts w:cs="Arial"/>
          <w:szCs w:val="24"/>
        </w:rPr>
        <w:t>1. Capa de Presentación (Frontend): El usuario interactúa con la interfaz visual construida en HTML y CSS. Al intentar registrar o modificar un producto, JavaScript valida localmente en el navegador que los campos estén completos y correctos, optimizando el tiempo de respuesta.</w:t>
      </w:r>
    </w:p>
    <w:p w14:paraId="141BF345" w14:textId="77777777" w:rsidR="00F92500" w:rsidRPr="00F92500" w:rsidRDefault="00F92500" w:rsidP="00F92500">
      <w:pPr>
        <w:rPr>
          <w:rFonts w:cs="Arial"/>
          <w:szCs w:val="24"/>
        </w:rPr>
      </w:pPr>
      <w:r w:rsidRPr="00F92500">
        <w:rPr>
          <w:rFonts w:cs="Arial"/>
          <w:szCs w:val="24"/>
        </w:rPr>
        <w:t>2. Capa de Lógica de Negocio (Backend): Una vez validados los datos, la solicitud es enviada al servidor, donde PHP recibe la información, la procesa y ejecuta las reglas del negocio (como calcular si el stock actual está por debajo del límite mínimo para activar una alerta de reposición).</w:t>
      </w:r>
    </w:p>
    <w:p w14:paraId="40E70EC7" w14:textId="0F504D46" w:rsidR="00F92500" w:rsidRPr="00702D64" w:rsidRDefault="00F92500" w:rsidP="00F92500">
      <w:pPr>
        <w:rPr>
          <w:rFonts w:cs="Arial"/>
          <w:szCs w:val="24"/>
        </w:rPr>
      </w:pPr>
      <w:r w:rsidRPr="00F92500">
        <w:rPr>
          <w:rFonts w:cs="Arial"/>
          <w:szCs w:val="24"/>
        </w:rPr>
        <w:lastRenderedPageBreak/>
        <w:t>3. Capa de Datos (Base de Datos): PHP se comunica con MySQL enviando una consulta estructurada (SQL) para insertar, actualizar, consultar o dar de baja el registro en las tablas correspondientes. Finalmente, la base de datos devuelve una respuesta que realiza el camino inverso hasta mostrarse en la pantalla del usuario.</w:t>
      </w:r>
    </w:p>
    <w:p w14:paraId="6FC23DAF" w14:textId="77777777" w:rsidR="00702D64" w:rsidRPr="00702D64" w:rsidRDefault="00702D64" w:rsidP="00702D64">
      <w:pPr>
        <w:rPr>
          <w:rFonts w:cs="Arial"/>
          <w:szCs w:val="24"/>
        </w:rPr>
      </w:pPr>
      <w:r w:rsidRPr="00702D64">
        <w:rPr>
          <w:rFonts w:cs="Arial"/>
          <w:szCs w:val="24"/>
        </w:rPr>
        <w:t>2- ANTECEDENTES</w:t>
      </w:r>
    </w:p>
    <w:p w14:paraId="09C56002" w14:textId="77777777" w:rsidR="00702D64" w:rsidRPr="00702D64" w:rsidRDefault="00702D64" w:rsidP="00702D64">
      <w:pPr>
        <w:rPr>
          <w:rFonts w:cs="Arial"/>
          <w:szCs w:val="24"/>
        </w:rPr>
      </w:pPr>
      <w:r w:rsidRPr="00702D64">
        <w:rPr>
          <w:rFonts w:cs="Arial"/>
          <w:szCs w:val="24"/>
        </w:rPr>
        <w:t>// Se coloca aquí los antecedentes de la investigación</w:t>
      </w:r>
    </w:p>
    <w:p w14:paraId="7400E2E6" w14:textId="77777777" w:rsidR="00702D64" w:rsidRDefault="00702D64" w:rsidP="00702D64">
      <w:pPr>
        <w:rPr>
          <w:rFonts w:cs="Arial"/>
          <w:szCs w:val="24"/>
        </w:rPr>
      </w:pPr>
      <w:r w:rsidRPr="00702D64">
        <w:rPr>
          <w:rFonts w:cs="Arial"/>
          <w:szCs w:val="24"/>
        </w:rPr>
        <w:t>3- ASPECTOS LEGALES</w:t>
      </w:r>
    </w:p>
    <w:p w14:paraId="3AA82FE4" w14:textId="77777777" w:rsidR="004B2F16" w:rsidRPr="004B2F16" w:rsidRDefault="004B2F16" w:rsidP="004B2F16">
      <w:pPr>
        <w:rPr>
          <w:rFonts w:cs="Arial"/>
          <w:szCs w:val="24"/>
        </w:rPr>
      </w:pPr>
      <w:r w:rsidRPr="004B2F16">
        <w:rPr>
          <w:rFonts w:cs="Arial"/>
          <w:szCs w:val="24"/>
        </w:rPr>
        <w:t>El desarrollo e implementación del sistema web para chabelitaStorepy-Boutique se rige de manera estricta bajo el marco jurídico vigente de la República del Paraguay, considerando las normativas que regulan la tecnología, el comercio y la propiedad intelectual:</w:t>
      </w:r>
    </w:p>
    <w:p w14:paraId="61420036" w14:textId="327828C9" w:rsidR="004B2F16" w:rsidRPr="004B2F16" w:rsidRDefault="004B2F16" w:rsidP="004B2F16">
      <w:pPr>
        <w:rPr>
          <w:rFonts w:cs="Arial"/>
          <w:szCs w:val="24"/>
        </w:rPr>
      </w:pPr>
      <w:r w:rsidRPr="004B2F16">
        <w:rPr>
          <w:rFonts w:cs="Arial"/>
          <w:szCs w:val="24"/>
        </w:rPr>
        <w:t xml:space="preserve">* Ley N° 6534/20 "De Protección de Datos Personales en Paraguay": </w:t>
      </w:r>
      <w:r w:rsidR="0035373F">
        <w:t>Esta ley regula la privacidad y el tratamiento de los datos personales. En el sistema propuesto, su aplicación es de carácter obligatorio, ya que se implementará un módulo para el registro de clientes (almacenando nombres y números de teléfono). El sistema garantizará que esta información sea de uso estrictamente interno para la gestión de la boutique, asegurando la confidencialidad de los datos de terceros y protegiendo las credenciales de acceso de los administradores mediante técnicas de encriptación.</w:t>
      </w:r>
    </w:p>
    <w:p w14:paraId="3C0F1546" w14:textId="77777777" w:rsidR="004B2F16" w:rsidRPr="004B2F16" w:rsidRDefault="004B2F16" w:rsidP="004B2F16">
      <w:pPr>
        <w:rPr>
          <w:rFonts w:cs="Arial"/>
          <w:szCs w:val="24"/>
        </w:rPr>
      </w:pPr>
      <w:r w:rsidRPr="004B2F16">
        <w:rPr>
          <w:rFonts w:cs="Arial"/>
          <w:szCs w:val="24"/>
        </w:rPr>
        <w:t>* Ley N° 4868/13 "De Comercio Electrónico": Aunque el sistema web desarrollado es de uso estrictamente interno para la administración de inventario y no para la venta directa al público en línea, la normativa establece los estándares de seguridad informática y buenas prácticas en plataformas digitales comerciales dentro del país, los cuales serán tomados como referencia para el diseño técnico del software.</w:t>
      </w:r>
    </w:p>
    <w:p w14:paraId="2466A9D4" w14:textId="29AFE95C" w:rsidR="004B2F16" w:rsidRPr="00702D64" w:rsidRDefault="004B2F16" w:rsidP="004B2F16">
      <w:pPr>
        <w:rPr>
          <w:rFonts w:cs="Arial"/>
          <w:szCs w:val="24"/>
        </w:rPr>
      </w:pPr>
      <w:r w:rsidRPr="004B2F16">
        <w:rPr>
          <w:rFonts w:cs="Arial"/>
          <w:szCs w:val="24"/>
        </w:rPr>
        <w:t>* Ley N° 1328/98 "De Derecho de Autor y Derechos Conexos": Esta legislación ampara la propiedad intelectual de las creaciones de software y bases de datos en Paraguay. El código fuente, la estructura de la base de datos en MySQL y el diseño de la interfaz desarrollados para este Trabajo Final de Grado pertenecen legalmente a sus autores (José Damián Amarilla Vázquez y Marcelo Javier Antúnez Ruiz Díaz), bajo el respaldo académico de la Universidad del Norte.</w:t>
      </w:r>
    </w:p>
    <w:p w14:paraId="5CBDDDEA" w14:textId="77777777" w:rsidR="00702D64" w:rsidRPr="00702D64" w:rsidRDefault="00702D64" w:rsidP="00702D64">
      <w:pPr>
        <w:rPr>
          <w:rFonts w:cs="Arial"/>
          <w:szCs w:val="24"/>
        </w:rPr>
      </w:pPr>
    </w:p>
    <w:p w14:paraId="7AF743A7" w14:textId="77777777" w:rsidR="00702D64" w:rsidRPr="00702D64" w:rsidRDefault="00702D64" w:rsidP="00702D64">
      <w:pPr>
        <w:rPr>
          <w:rFonts w:cs="Arial"/>
          <w:szCs w:val="24"/>
        </w:rPr>
      </w:pPr>
    </w:p>
    <w:p w14:paraId="7AEB6236" w14:textId="77777777" w:rsidR="00702D64" w:rsidRPr="00702D64" w:rsidRDefault="00702D64" w:rsidP="00702D64">
      <w:pPr>
        <w:rPr>
          <w:rFonts w:cs="Arial"/>
          <w:szCs w:val="24"/>
        </w:rPr>
      </w:pPr>
    </w:p>
    <w:p w14:paraId="3323BE42" w14:textId="77777777" w:rsidR="00702D64" w:rsidRPr="00702D64" w:rsidRDefault="00702D64" w:rsidP="00702D64">
      <w:pPr>
        <w:rPr>
          <w:rFonts w:cs="Arial"/>
          <w:szCs w:val="24"/>
        </w:rPr>
      </w:pPr>
    </w:p>
    <w:p w14:paraId="7D46C190" w14:textId="77777777" w:rsidR="00702D64" w:rsidRPr="00702D64" w:rsidRDefault="00702D64" w:rsidP="00702D64">
      <w:pPr>
        <w:rPr>
          <w:rFonts w:cs="Arial"/>
          <w:szCs w:val="24"/>
        </w:rPr>
      </w:pPr>
    </w:p>
    <w:p w14:paraId="1E7CBE7B" w14:textId="77777777" w:rsidR="00702D64" w:rsidRPr="00702D64" w:rsidRDefault="00702D64" w:rsidP="00702D64">
      <w:pPr>
        <w:rPr>
          <w:rFonts w:cs="Arial"/>
          <w:szCs w:val="24"/>
        </w:rPr>
      </w:pPr>
    </w:p>
    <w:p w14:paraId="32A43041" w14:textId="77777777" w:rsidR="00702D64" w:rsidRPr="00702D64" w:rsidRDefault="00702D64" w:rsidP="00702D64">
      <w:pPr>
        <w:rPr>
          <w:rFonts w:cs="Arial"/>
          <w:szCs w:val="24"/>
        </w:rPr>
      </w:pPr>
    </w:p>
    <w:p w14:paraId="5FDBF099" w14:textId="77777777" w:rsidR="00702D64" w:rsidRPr="00702D64" w:rsidRDefault="00702D64" w:rsidP="00702D64">
      <w:pPr>
        <w:rPr>
          <w:rFonts w:cs="Arial"/>
          <w:szCs w:val="24"/>
        </w:rPr>
      </w:pPr>
    </w:p>
    <w:p w14:paraId="7D3D83DE" w14:textId="77777777" w:rsidR="00702D64" w:rsidRPr="00702D64" w:rsidRDefault="00702D64" w:rsidP="00702D64">
      <w:pPr>
        <w:rPr>
          <w:rFonts w:cs="Arial"/>
          <w:szCs w:val="24"/>
        </w:rPr>
      </w:pPr>
      <w:r w:rsidRPr="00702D64">
        <w:rPr>
          <w:rFonts w:cs="Arial"/>
          <w:szCs w:val="24"/>
        </w:rPr>
        <w:br w:type="page"/>
      </w:r>
    </w:p>
    <w:p w14:paraId="13AA0643" w14:textId="51C492B8" w:rsidR="00702D64" w:rsidRPr="00702D64" w:rsidRDefault="00702D64" w:rsidP="00702D64">
      <w:pPr>
        <w:rPr>
          <w:rFonts w:cs="Arial"/>
          <w:szCs w:val="24"/>
        </w:rPr>
      </w:pPr>
      <w:r w:rsidRPr="00702D64">
        <w:rPr>
          <w:rFonts w:cs="Arial"/>
          <w:szCs w:val="24"/>
        </w:rPr>
        <w:lastRenderedPageBreak/>
        <w:t xml:space="preserve">CAPITULO III – MARCO METODOLÓGICO </w:t>
      </w:r>
    </w:p>
    <w:p w14:paraId="7CBEE24C" w14:textId="77777777" w:rsidR="00702D64" w:rsidRPr="00702D64" w:rsidRDefault="00702D64" w:rsidP="00702D64">
      <w:pPr>
        <w:rPr>
          <w:rFonts w:cs="Arial"/>
          <w:szCs w:val="24"/>
        </w:rPr>
      </w:pPr>
      <w:r w:rsidRPr="00702D64">
        <w:rPr>
          <w:rFonts w:cs="Arial"/>
          <w:szCs w:val="24"/>
        </w:rPr>
        <w:t>1- TIPO DE INVESTIGACIÓN</w:t>
      </w:r>
    </w:p>
    <w:p w14:paraId="41FC7306" w14:textId="77777777" w:rsidR="00702D64" w:rsidRPr="00702D64" w:rsidRDefault="00702D64" w:rsidP="00702D64">
      <w:pPr>
        <w:rPr>
          <w:rFonts w:cs="Arial"/>
          <w:szCs w:val="24"/>
        </w:rPr>
      </w:pPr>
      <w:r w:rsidRPr="00702D64">
        <w:rPr>
          <w:rFonts w:cs="Arial"/>
          <w:szCs w:val="24"/>
        </w:rPr>
        <w:t>//se coloca la descripción</w:t>
      </w:r>
    </w:p>
    <w:p w14:paraId="0CD578F0" w14:textId="77777777" w:rsidR="00702D64" w:rsidRPr="00702D64" w:rsidRDefault="00702D64" w:rsidP="00702D64">
      <w:pPr>
        <w:rPr>
          <w:rFonts w:cs="Arial"/>
          <w:szCs w:val="24"/>
        </w:rPr>
      </w:pPr>
      <w:r w:rsidRPr="00702D64">
        <w:rPr>
          <w:rFonts w:cs="Arial"/>
          <w:szCs w:val="24"/>
        </w:rPr>
        <w:t>2- DISEÑO DE LA INVESTIGACIÓN</w:t>
      </w:r>
    </w:p>
    <w:p w14:paraId="748D34CC" w14:textId="77777777" w:rsidR="00702D64" w:rsidRPr="00702D64" w:rsidRDefault="00702D64" w:rsidP="00702D64">
      <w:pPr>
        <w:rPr>
          <w:rFonts w:cs="Arial"/>
          <w:szCs w:val="24"/>
        </w:rPr>
      </w:pPr>
      <w:r w:rsidRPr="00702D64">
        <w:rPr>
          <w:rFonts w:cs="Arial"/>
          <w:szCs w:val="24"/>
        </w:rPr>
        <w:t>//se coloca la descripción</w:t>
      </w:r>
    </w:p>
    <w:p w14:paraId="682F7D5A" w14:textId="77777777" w:rsidR="00702D64" w:rsidRPr="00702D64" w:rsidRDefault="00702D64" w:rsidP="00702D64">
      <w:pPr>
        <w:rPr>
          <w:rFonts w:cs="Arial"/>
          <w:szCs w:val="24"/>
        </w:rPr>
      </w:pPr>
      <w:r w:rsidRPr="00702D64">
        <w:rPr>
          <w:rFonts w:cs="Arial"/>
          <w:szCs w:val="24"/>
        </w:rPr>
        <w:t>3- POBLACIÓN</w:t>
      </w:r>
    </w:p>
    <w:p w14:paraId="00E8E0A8" w14:textId="77777777" w:rsidR="00702D64" w:rsidRPr="00702D64" w:rsidRDefault="00702D64" w:rsidP="00702D64">
      <w:pPr>
        <w:rPr>
          <w:rFonts w:cs="Arial"/>
          <w:szCs w:val="24"/>
        </w:rPr>
      </w:pPr>
      <w:r w:rsidRPr="00702D64">
        <w:rPr>
          <w:rFonts w:cs="Arial"/>
          <w:szCs w:val="24"/>
        </w:rPr>
        <w:t>//se coloca la descripción</w:t>
      </w:r>
    </w:p>
    <w:p w14:paraId="00FF4349" w14:textId="77777777" w:rsidR="00702D64" w:rsidRPr="00702D64" w:rsidRDefault="00702D64" w:rsidP="00702D64">
      <w:pPr>
        <w:rPr>
          <w:rFonts w:cs="Arial"/>
          <w:szCs w:val="24"/>
        </w:rPr>
      </w:pPr>
      <w:r w:rsidRPr="00702D64">
        <w:rPr>
          <w:rFonts w:cs="Arial"/>
          <w:szCs w:val="24"/>
        </w:rPr>
        <w:t>4- MUESTRA</w:t>
      </w:r>
    </w:p>
    <w:p w14:paraId="5BC4E81D" w14:textId="77777777" w:rsidR="00702D64" w:rsidRPr="00702D64" w:rsidRDefault="00702D64" w:rsidP="00702D64">
      <w:pPr>
        <w:rPr>
          <w:rFonts w:cs="Arial"/>
          <w:szCs w:val="24"/>
        </w:rPr>
      </w:pPr>
      <w:r w:rsidRPr="00702D64">
        <w:rPr>
          <w:rFonts w:cs="Arial"/>
          <w:szCs w:val="24"/>
        </w:rPr>
        <w:t>//se coloca la descripción</w:t>
      </w:r>
    </w:p>
    <w:p w14:paraId="2C098666" w14:textId="77777777" w:rsidR="00702D64" w:rsidRPr="00702D64" w:rsidRDefault="00702D64" w:rsidP="00702D64">
      <w:pPr>
        <w:rPr>
          <w:rFonts w:cs="Arial"/>
          <w:szCs w:val="24"/>
        </w:rPr>
      </w:pPr>
      <w:r w:rsidRPr="00702D64">
        <w:rPr>
          <w:rFonts w:cs="Arial"/>
          <w:szCs w:val="24"/>
        </w:rPr>
        <w:t>5- TIPO DE MUESTREO</w:t>
      </w:r>
    </w:p>
    <w:p w14:paraId="0475CAD4" w14:textId="77777777" w:rsidR="00702D64" w:rsidRPr="00702D64" w:rsidRDefault="00702D64" w:rsidP="00702D64">
      <w:pPr>
        <w:rPr>
          <w:rFonts w:cs="Arial"/>
          <w:szCs w:val="24"/>
        </w:rPr>
      </w:pPr>
      <w:r w:rsidRPr="00702D64">
        <w:rPr>
          <w:rFonts w:cs="Arial"/>
          <w:szCs w:val="24"/>
        </w:rPr>
        <w:t>//se coloca la descripción</w:t>
      </w:r>
    </w:p>
    <w:p w14:paraId="35F2DD57" w14:textId="77777777" w:rsidR="00702D64" w:rsidRPr="00702D64" w:rsidRDefault="00702D64" w:rsidP="00702D64">
      <w:pPr>
        <w:rPr>
          <w:rFonts w:cs="Arial"/>
          <w:szCs w:val="24"/>
        </w:rPr>
      </w:pPr>
      <w:r w:rsidRPr="00702D64">
        <w:rPr>
          <w:rFonts w:cs="Arial"/>
          <w:szCs w:val="24"/>
        </w:rPr>
        <w:t>6- INSTRUMENTO Y SISTEMA DE RECOLECCIÓN DE DATOS</w:t>
      </w:r>
    </w:p>
    <w:p w14:paraId="41222088" w14:textId="77777777" w:rsidR="00702D64" w:rsidRPr="00702D64" w:rsidRDefault="00702D64" w:rsidP="00702D64">
      <w:pPr>
        <w:rPr>
          <w:rFonts w:cs="Arial"/>
          <w:szCs w:val="24"/>
        </w:rPr>
      </w:pPr>
      <w:r w:rsidRPr="00702D64">
        <w:rPr>
          <w:rFonts w:cs="Arial"/>
          <w:szCs w:val="24"/>
        </w:rPr>
        <w:t>//se coloca la descripción</w:t>
      </w:r>
    </w:p>
    <w:p w14:paraId="5546D7A6" w14:textId="77777777" w:rsidR="00702D64" w:rsidRPr="00702D64" w:rsidRDefault="00702D64" w:rsidP="00702D64">
      <w:pPr>
        <w:rPr>
          <w:rFonts w:cs="Arial"/>
          <w:szCs w:val="24"/>
        </w:rPr>
      </w:pPr>
      <w:r w:rsidRPr="00702D64">
        <w:rPr>
          <w:rFonts w:cs="Arial"/>
          <w:szCs w:val="24"/>
        </w:rPr>
        <w:t xml:space="preserve">7- OPERACIONALIZACIÓN DE LAS VARIABLES </w:t>
      </w:r>
    </w:p>
    <w:p w14:paraId="19CBD7C5" w14:textId="77777777" w:rsidR="00702D64" w:rsidRPr="00702D64" w:rsidRDefault="00702D64" w:rsidP="00702D64">
      <w:pPr>
        <w:rPr>
          <w:rFonts w:cs="Arial"/>
          <w:szCs w:val="24"/>
        </w:rPr>
      </w:pPr>
      <w:r w:rsidRPr="00702D64">
        <w:rPr>
          <w:rFonts w:cs="Arial"/>
          <w:szCs w:val="24"/>
        </w:rPr>
        <w:t>//se coloca la descripción</w:t>
      </w:r>
    </w:p>
    <w:p w14:paraId="3C215996" w14:textId="77777777" w:rsidR="00702D64" w:rsidRPr="00702D64" w:rsidRDefault="00702D64" w:rsidP="00702D64">
      <w:pPr>
        <w:rPr>
          <w:rFonts w:cs="Arial"/>
          <w:szCs w:val="24"/>
        </w:rPr>
      </w:pPr>
      <w:r w:rsidRPr="00702D64">
        <w:rPr>
          <w:rFonts w:cs="Arial"/>
          <w:szCs w:val="24"/>
        </w:rPr>
        <w:t>8- ESPECIFICACIONES DE DISEÑO</w:t>
      </w:r>
    </w:p>
    <w:p w14:paraId="6676B219" w14:textId="77777777" w:rsidR="00702D64" w:rsidRPr="00702D64" w:rsidRDefault="00702D64" w:rsidP="00702D64">
      <w:pPr>
        <w:rPr>
          <w:rFonts w:cs="Arial"/>
          <w:szCs w:val="24"/>
        </w:rPr>
      </w:pPr>
      <w:r w:rsidRPr="00702D64">
        <w:rPr>
          <w:rFonts w:cs="Arial"/>
          <w:szCs w:val="24"/>
        </w:rPr>
        <w:t>//se coloca la descripción</w:t>
      </w:r>
    </w:p>
    <w:p w14:paraId="729B446B" w14:textId="77777777" w:rsidR="00702D64" w:rsidRPr="00702D64" w:rsidRDefault="00702D64" w:rsidP="00702D64">
      <w:pPr>
        <w:rPr>
          <w:rFonts w:cs="Arial"/>
          <w:szCs w:val="24"/>
        </w:rPr>
      </w:pPr>
      <w:r w:rsidRPr="00702D64">
        <w:rPr>
          <w:rFonts w:cs="Arial"/>
          <w:szCs w:val="24"/>
        </w:rPr>
        <w:t>9- CRONOGRAMA DE ACTIVIDADES</w:t>
      </w:r>
    </w:p>
    <w:p w14:paraId="499CA6D2" w14:textId="77777777" w:rsidR="00702D64" w:rsidRPr="00702D64" w:rsidRDefault="00702D64" w:rsidP="00702D64">
      <w:pPr>
        <w:rPr>
          <w:rFonts w:cs="Arial"/>
          <w:szCs w:val="24"/>
        </w:rPr>
      </w:pPr>
      <w:r w:rsidRPr="00702D64">
        <w:rPr>
          <w:rFonts w:cs="Arial"/>
          <w:szCs w:val="24"/>
        </w:rPr>
        <w:t>//se coloca la descripción</w:t>
      </w:r>
    </w:p>
    <w:p w14:paraId="19B89A23" w14:textId="77777777" w:rsidR="00702D64" w:rsidRPr="00702D64" w:rsidRDefault="00702D64" w:rsidP="00702D64">
      <w:pPr>
        <w:rPr>
          <w:rFonts w:cs="Arial"/>
          <w:szCs w:val="24"/>
        </w:rPr>
      </w:pPr>
      <w:r w:rsidRPr="00702D64">
        <w:rPr>
          <w:rFonts w:cs="Arial"/>
          <w:szCs w:val="24"/>
        </w:rPr>
        <w:t>10- ELEMENTOS GRÁFICOS</w:t>
      </w:r>
    </w:p>
    <w:p w14:paraId="0DC6D942" w14:textId="59FDEE01" w:rsidR="00D36BC3" w:rsidRPr="00702D64" w:rsidRDefault="00702D64" w:rsidP="00702D64">
      <w:pPr>
        <w:rPr>
          <w:rFonts w:cs="Arial"/>
          <w:szCs w:val="24"/>
        </w:rPr>
      </w:pPr>
      <w:r w:rsidRPr="00702D64">
        <w:rPr>
          <w:rFonts w:cs="Arial"/>
          <w:szCs w:val="24"/>
        </w:rPr>
        <w:t>//se coloca la descripción</w:t>
      </w:r>
    </w:p>
    <w:p w14:paraId="3CBCD5BA" w14:textId="77777777" w:rsidR="00D36BC3" w:rsidRPr="00CF4D38" w:rsidRDefault="00D36BC3" w:rsidP="00D36BC3">
      <w:pPr>
        <w:autoSpaceDE w:val="0"/>
        <w:autoSpaceDN w:val="0"/>
        <w:adjustRightInd w:val="0"/>
        <w:spacing w:after="0" w:line="360" w:lineRule="auto"/>
        <w:rPr>
          <w:rFonts w:cs="Arial"/>
          <w:bCs/>
          <w:i/>
          <w:iCs/>
          <w:szCs w:val="24"/>
          <w:u w:val="single"/>
        </w:rPr>
      </w:pPr>
    </w:p>
    <w:p w14:paraId="336023A0" w14:textId="77777777" w:rsidR="00D36BC3" w:rsidRPr="00CF4D38" w:rsidRDefault="00D36BC3" w:rsidP="00D36BC3">
      <w:pPr>
        <w:spacing w:before="0" w:line="360" w:lineRule="auto"/>
        <w:jc w:val="left"/>
        <w:rPr>
          <w:rFonts w:cs="Arial"/>
          <w:szCs w:val="24"/>
        </w:rPr>
      </w:pPr>
      <w:r w:rsidRPr="00CF4D38">
        <w:rPr>
          <w:rFonts w:cs="Arial"/>
          <w:szCs w:val="24"/>
        </w:rPr>
        <w:br w:type="page"/>
      </w:r>
    </w:p>
    <w:p w14:paraId="028B714B" w14:textId="77777777" w:rsidR="00D36BC3" w:rsidRPr="00BF5169" w:rsidRDefault="00D36BC3" w:rsidP="00BF5169">
      <w:pPr>
        <w:rPr>
          <w:b/>
          <w:bCs/>
        </w:rPr>
      </w:pPr>
      <w:r w:rsidRPr="00BF5169">
        <w:rPr>
          <w:b/>
          <w:bCs/>
        </w:rPr>
        <w:lastRenderedPageBreak/>
        <w:t>BIBLIOGRAFÍA</w:t>
      </w:r>
    </w:p>
    <w:p w14:paraId="2B628837" w14:textId="475E9221" w:rsidR="00D36BC3" w:rsidRPr="00F34413" w:rsidRDefault="005A5044" w:rsidP="00F34413">
      <w:pPr>
        <w:rPr>
          <w:rFonts w:cs="Arial"/>
          <w:szCs w:val="24"/>
        </w:rPr>
      </w:pPr>
      <w:r w:rsidRPr="00F34413">
        <w:rPr>
          <w:rFonts w:cs="Arial"/>
          <w:szCs w:val="24"/>
        </w:rPr>
        <w:t>La bibliografía consiste en una lista numerada de referencias que se incluirá al final del documento. Cada referencia está formada por una única entrada numerada. No se admite el uso de un número para un grupo de referencias. El número aparecerá entre corchetes, alineado a la izquierda y formando una columna separada de los cuerpos de las referencias.</w:t>
      </w:r>
    </w:p>
    <w:p w14:paraId="59945201" w14:textId="2A1AD119" w:rsidR="00D36BC3" w:rsidRPr="00B474D8" w:rsidRDefault="00D36BC3" w:rsidP="00230781">
      <w:pPr>
        <w:rPr>
          <w:rFonts w:cs="Arial"/>
          <w:b/>
          <w:bCs/>
          <w:szCs w:val="24"/>
        </w:rPr>
      </w:pPr>
    </w:p>
    <w:p w14:paraId="55BCC5FC" w14:textId="77777777" w:rsidR="00B474D8" w:rsidRDefault="00B474D8" w:rsidP="00230781">
      <w:pPr>
        <w:rPr>
          <w:rFonts w:cs="Arial"/>
          <w:szCs w:val="24"/>
        </w:rPr>
      </w:pPr>
      <w:r w:rsidRPr="00B474D8">
        <w:rPr>
          <w:rFonts w:cs="Arial"/>
          <w:b/>
          <w:bCs/>
          <w:szCs w:val="24"/>
        </w:rPr>
        <w:t>Libro:</w:t>
      </w:r>
      <w:r w:rsidRPr="00B474D8">
        <w:rPr>
          <w:rFonts w:cs="Arial"/>
          <w:szCs w:val="24"/>
        </w:rPr>
        <w:t xml:space="preserve"> </w:t>
      </w:r>
    </w:p>
    <w:p w14:paraId="2C42FD4F" w14:textId="77777777" w:rsidR="00B474D8" w:rsidRPr="00B474D8" w:rsidRDefault="00B474D8" w:rsidP="00B474D8">
      <w:pPr>
        <w:pStyle w:val="Prrafodelista"/>
        <w:numPr>
          <w:ilvl w:val="0"/>
          <w:numId w:val="39"/>
        </w:numPr>
        <w:rPr>
          <w:rFonts w:cs="Arial"/>
          <w:szCs w:val="24"/>
        </w:rPr>
      </w:pPr>
      <w:r w:rsidRPr="00B474D8">
        <w:rPr>
          <w:rFonts w:cs="Arial"/>
          <w:szCs w:val="24"/>
        </w:rPr>
        <w:t xml:space="preserve">Primero irá el nombre del autor iniciando con su apellido una coma y el nombre, segundo vendrá el título del capítulo del libro, seguido irá el título del libro publicado, editorial, país, año y páginas. </w:t>
      </w:r>
    </w:p>
    <w:p w14:paraId="61D472AA" w14:textId="18E03D7B" w:rsidR="00D36BC3" w:rsidRPr="00F13FF8" w:rsidRDefault="00B474D8" w:rsidP="00B474D8">
      <w:pPr>
        <w:pStyle w:val="Prrafodelista"/>
        <w:numPr>
          <w:ilvl w:val="0"/>
          <w:numId w:val="39"/>
        </w:numPr>
        <w:rPr>
          <w:rFonts w:cs="Arial"/>
          <w:szCs w:val="24"/>
          <w:lang w:val="en-US"/>
        </w:rPr>
      </w:pPr>
      <w:proofErr w:type="spellStart"/>
      <w:r w:rsidRPr="00B80490">
        <w:rPr>
          <w:rFonts w:cs="Arial"/>
          <w:szCs w:val="24"/>
          <w:lang w:val="en-US"/>
        </w:rPr>
        <w:t>Ejemplos</w:t>
      </w:r>
      <w:proofErr w:type="spellEnd"/>
      <w:r w:rsidRPr="00B80490">
        <w:rPr>
          <w:rFonts w:cs="Arial"/>
          <w:szCs w:val="24"/>
          <w:lang w:val="en-US"/>
        </w:rPr>
        <w:t xml:space="preserve">: [...] B. Klaus and P. Horn, Robot Vision. </w:t>
      </w:r>
      <w:r w:rsidRPr="00F13FF8">
        <w:rPr>
          <w:rFonts w:cs="Arial"/>
          <w:szCs w:val="24"/>
          <w:lang w:val="en-US"/>
        </w:rPr>
        <w:t>Cambridge, MA: MIT Press, 1986.</w:t>
      </w:r>
    </w:p>
    <w:p w14:paraId="2883BB95" w14:textId="77777777" w:rsidR="00F8006A" w:rsidRPr="00F8006A" w:rsidRDefault="00F8006A" w:rsidP="00F8006A">
      <w:pPr>
        <w:rPr>
          <w:rFonts w:cs="Arial"/>
          <w:b/>
          <w:bCs/>
          <w:szCs w:val="24"/>
        </w:rPr>
      </w:pPr>
      <w:r w:rsidRPr="00F8006A">
        <w:rPr>
          <w:rFonts w:cs="Arial"/>
          <w:b/>
          <w:bCs/>
          <w:szCs w:val="24"/>
        </w:rPr>
        <w:t xml:space="preserve">Artículo: </w:t>
      </w:r>
    </w:p>
    <w:p w14:paraId="419AB081" w14:textId="77777777" w:rsidR="00F8006A" w:rsidRPr="00F8006A" w:rsidRDefault="00F8006A" w:rsidP="00F8006A">
      <w:pPr>
        <w:pStyle w:val="Prrafodelista"/>
        <w:numPr>
          <w:ilvl w:val="0"/>
          <w:numId w:val="40"/>
        </w:numPr>
        <w:rPr>
          <w:rFonts w:cs="Arial"/>
          <w:szCs w:val="24"/>
        </w:rPr>
      </w:pPr>
      <w:r w:rsidRPr="00F8006A">
        <w:rPr>
          <w:rFonts w:cs="Arial"/>
          <w:szCs w:val="24"/>
        </w:rPr>
        <w:t xml:space="preserve">Primero aparecerá la inicial del nombre autor(a), apellido del autor(a), “título del artículo (Entre comillas)”  “título de la revista abreviado (Entre comillas),” vol. x, no. x, pp. xx, Mes año. </w:t>
      </w:r>
    </w:p>
    <w:p w14:paraId="6DA3502E" w14:textId="7CFC8E19" w:rsidR="00F8006A" w:rsidRPr="00B80490" w:rsidRDefault="00F8006A" w:rsidP="00F8006A">
      <w:pPr>
        <w:pStyle w:val="Prrafodelista"/>
        <w:numPr>
          <w:ilvl w:val="0"/>
          <w:numId w:val="40"/>
        </w:numPr>
        <w:rPr>
          <w:rFonts w:cs="Arial"/>
          <w:szCs w:val="24"/>
          <w:lang w:val="en-US"/>
        </w:rPr>
      </w:pPr>
      <w:proofErr w:type="spellStart"/>
      <w:r w:rsidRPr="00B36090">
        <w:rPr>
          <w:rFonts w:cs="Arial"/>
          <w:szCs w:val="24"/>
          <w:lang w:val="en-US"/>
        </w:rPr>
        <w:t>Ejemplo</w:t>
      </w:r>
      <w:proofErr w:type="spellEnd"/>
      <w:r w:rsidRPr="00B36090">
        <w:rPr>
          <w:rFonts w:cs="Arial"/>
          <w:szCs w:val="24"/>
          <w:lang w:val="en-US"/>
        </w:rPr>
        <w:t xml:space="preserve">: [...] E. Hoffman. </w:t>
      </w:r>
      <w:r w:rsidRPr="00B80490">
        <w:rPr>
          <w:rFonts w:cs="Arial"/>
          <w:szCs w:val="24"/>
          <w:lang w:val="en-US"/>
        </w:rPr>
        <w:t>“Differential effects of spot blotch on photosynthesis and grain yield in two barley cultivars,” “European journal of plant pathology,” vol. 139, no. 3, pp. 471-480, Junio 2014.</w:t>
      </w:r>
    </w:p>
    <w:p w14:paraId="7B1EEBF3" w14:textId="77777777" w:rsidR="0046689D" w:rsidRPr="0046689D" w:rsidRDefault="0046689D" w:rsidP="0046689D">
      <w:pPr>
        <w:rPr>
          <w:rFonts w:cs="Arial"/>
          <w:b/>
          <w:bCs/>
          <w:szCs w:val="24"/>
        </w:rPr>
      </w:pPr>
      <w:r w:rsidRPr="0046689D">
        <w:rPr>
          <w:rFonts w:cs="Arial"/>
          <w:b/>
          <w:bCs/>
          <w:szCs w:val="24"/>
        </w:rPr>
        <w:t xml:space="preserve">Sitios WEB: </w:t>
      </w:r>
    </w:p>
    <w:p w14:paraId="26661BEB" w14:textId="77777777" w:rsidR="0046689D" w:rsidRPr="0046689D" w:rsidRDefault="0046689D" w:rsidP="0046689D">
      <w:pPr>
        <w:pStyle w:val="Prrafodelista"/>
        <w:numPr>
          <w:ilvl w:val="0"/>
          <w:numId w:val="41"/>
        </w:numPr>
        <w:rPr>
          <w:rFonts w:cs="Arial"/>
          <w:szCs w:val="24"/>
        </w:rPr>
      </w:pPr>
      <w:r w:rsidRPr="0046689D">
        <w:rPr>
          <w:rFonts w:cs="Arial"/>
          <w:szCs w:val="24"/>
        </w:rPr>
        <w:t xml:space="preserve">Iniciales y Apellido del autor (año, mes y día). Título (edición) [Tipo de medio, generalmente Online]. Disponible: </w:t>
      </w:r>
      <w:proofErr w:type="spellStart"/>
      <w:r w:rsidRPr="0046689D">
        <w:rPr>
          <w:rFonts w:cs="Arial"/>
          <w:szCs w:val="24"/>
        </w:rPr>
        <w:t>Url</w:t>
      </w:r>
      <w:proofErr w:type="spellEnd"/>
      <w:r w:rsidRPr="0046689D">
        <w:rPr>
          <w:rFonts w:cs="Arial"/>
          <w:szCs w:val="24"/>
        </w:rPr>
        <w:t xml:space="preserve"> </w:t>
      </w:r>
    </w:p>
    <w:p w14:paraId="7FE447DE" w14:textId="41D27A16" w:rsidR="0046689D" w:rsidRDefault="0046689D" w:rsidP="0046689D">
      <w:pPr>
        <w:pStyle w:val="Prrafodelista"/>
        <w:numPr>
          <w:ilvl w:val="0"/>
          <w:numId w:val="41"/>
        </w:numPr>
        <w:rPr>
          <w:rFonts w:cs="Arial"/>
          <w:szCs w:val="24"/>
        </w:rPr>
      </w:pPr>
      <w:proofErr w:type="spellStart"/>
      <w:r w:rsidRPr="00B80490">
        <w:rPr>
          <w:rFonts w:cs="Arial"/>
          <w:szCs w:val="24"/>
          <w:lang w:val="en-US"/>
        </w:rPr>
        <w:t>Ejemplo</w:t>
      </w:r>
      <w:proofErr w:type="spellEnd"/>
      <w:r w:rsidRPr="00B80490">
        <w:rPr>
          <w:rFonts w:cs="Arial"/>
          <w:szCs w:val="24"/>
          <w:lang w:val="en-US"/>
        </w:rPr>
        <w:t xml:space="preserve">: [...] J. Jones. (1991, May 10). Networks (2nd ed.) </w:t>
      </w:r>
      <w:r w:rsidRPr="0046689D">
        <w:rPr>
          <w:rFonts w:cs="Arial"/>
          <w:szCs w:val="24"/>
        </w:rPr>
        <w:t xml:space="preserve">[Online]. Disponible: </w:t>
      </w:r>
      <w:hyperlink r:id="rId10" w:history="1">
        <w:r w:rsidRPr="002C4C4D">
          <w:rPr>
            <w:rStyle w:val="Hipervnculo"/>
            <w:rFonts w:cs="Arial"/>
            <w:szCs w:val="24"/>
          </w:rPr>
          <w:t>http://www.atm.com</w:t>
        </w:r>
      </w:hyperlink>
    </w:p>
    <w:p w14:paraId="7ADE19DF" w14:textId="5BE4E164" w:rsidR="0046689D" w:rsidRDefault="0046689D" w:rsidP="0046689D">
      <w:pPr>
        <w:rPr>
          <w:rFonts w:cs="Arial"/>
          <w:szCs w:val="24"/>
        </w:rPr>
      </w:pPr>
    </w:p>
    <w:p w14:paraId="76A7A960" w14:textId="1DA972D1" w:rsidR="0046689D" w:rsidRDefault="0046689D" w:rsidP="0046689D">
      <w:pPr>
        <w:rPr>
          <w:rFonts w:cs="Arial"/>
          <w:szCs w:val="24"/>
        </w:rPr>
      </w:pPr>
      <w:r>
        <w:rPr>
          <w:rFonts w:cs="Arial"/>
          <w:szCs w:val="24"/>
        </w:rPr>
        <w:t xml:space="preserve">Mas tipos de citaciones visitar: </w:t>
      </w:r>
      <w:hyperlink r:id="rId11" w:history="1">
        <w:r w:rsidRPr="002C4C4D">
          <w:rPr>
            <w:rStyle w:val="Hipervnculo"/>
            <w:rFonts w:cs="Arial"/>
            <w:szCs w:val="24"/>
          </w:rPr>
          <w:t>https://www.ieee.org/</w:t>
        </w:r>
      </w:hyperlink>
    </w:p>
    <w:p w14:paraId="340331CF" w14:textId="039F0F42" w:rsidR="00233BE2" w:rsidRDefault="00233BE2">
      <w:pPr>
        <w:spacing w:before="0" w:after="0"/>
        <w:jc w:val="left"/>
        <w:rPr>
          <w:rFonts w:cs="Arial"/>
          <w:szCs w:val="24"/>
        </w:rPr>
      </w:pPr>
      <w:r>
        <w:rPr>
          <w:rFonts w:cs="Arial"/>
          <w:szCs w:val="24"/>
        </w:rPr>
        <w:br w:type="page"/>
      </w:r>
    </w:p>
    <w:p w14:paraId="0819176B" w14:textId="5A0D284B" w:rsidR="00124607" w:rsidRPr="00EF484E" w:rsidRDefault="00233BE2" w:rsidP="00151682">
      <w:pPr>
        <w:rPr>
          <w:rFonts w:cs="Arial"/>
          <w:b/>
          <w:bCs/>
          <w:szCs w:val="24"/>
        </w:rPr>
      </w:pPr>
      <w:r w:rsidRPr="00EF484E">
        <w:rPr>
          <w:rFonts w:cs="Arial"/>
          <w:b/>
          <w:bCs/>
          <w:szCs w:val="24"/>
        </w:rPr>
        <w:lastRenderedPageBreak/>
        <w:t>ANEXOS</w:t>
      </w:r>
    </w:p>
    <w:p w14:paraId="4BB78267" w14:textId="25A59A5F" w:rsidR="00233BE2" w:rsidRPr="009821FA" w:rsidRDefault="00EF484E" w:rsidP="00151682">
      <w:pPr>
        <w:rPr>
          <w:rFonts w:cs="Arial"/>
          <w:szCs w:val="24"/>
        </w:rPr>
      </w:pPr>
      <w:r w:rsidRPr="009821FA">
        <w:rPr>
          <w:rFonts w:cs="Arial"/>
          <w:szCs w:val="24"/>
        </w:rPr>
        <w:t>EL MODELO DE LA</w:t>
      </w:r>
      <w:r w:rsidR="00233BE2" w:rsidRPr="009821FA">
        <w:rPr>
          <w:rFonts w:cs="Arial"/>
          <w:szCs w:val="24"/>
        </w:rPr>
        <w:t xml:space="preserve"> ENCU</w:t>
      </w:r>
      <w:r w:rsidRPr="009821FA">
        <w:rPr>
          <w:rFonts w:cs="Arial"/>
          <w:szCs w:val="24"/>
        </w:rPr>
        <w:t>E</w:t>
      </w:r>
      <w:r w:rsidR="00233BE2" w:rsidRPr="009821FA">
        <w:rPr>
          <w:rFonts w:cs="Arial"/>
          <w:szCs w:val="24"/>
        </w:rPr>
        <w:t>STA</w:t>
      </w:r>
    </w:p>
    <w:p w14:paraId="6FBB2AA1" w14:textId="77777777" w:rsidR="00233BE2" w:rsidRPr="00151682" w:rsidRDefault="00233BE2" w:rsidP="00151682">
      <w:pPr>
        <w:rPr>
          <w:rFonts w:cs="Arial"/>
          <w:szCs w:val="24"/>
        </w:rPr>
      </w:pPr>
    </w:p>
    <w:sectPr w:rsidR="00233BE2" w:rsidRPr="00151682" w:rsidSect="000E7F82">
      <w:headerReference w:type="even" r:id="rId12"/>
      <w:footerReference w:type="even" r:id="rId13"/>
      <w:footerReference w:type="default" r:id="rId14"/>
      <w:headerReference w:type="firs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7E8E5" w14:textId="77777777" w:rsidR="00F50DC9" w:rsidRDefault="00F50DC9" w:rsidP="00AF5F5A">
      <w:pPr>
        <w:spacing w:before="0" w:after="0"/>
      </w:pPr>
      <w:r>
        <w:separator/>
      </w:r>
    </w:p>
  </w:endnote>
  <w:endnote w:type="continuationSeparator" w:id="0">
    <w:p w14:paraId="5806FA4E" w14:textId="77777777" w:rsidR="00F50DC9" w:rsidRDefault="00F50DC9" w:rsidP="00AF5F5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0D28CB" w14:textId="77777777" w:rsidR="00D36BC3" w:rsidRDefault="00D36BC3" w:rsidP="00C85889">
    <w:pPr>
      <w:pStyle w:val="Piedepgina"/>
      <w:jc w:val="right"/>
    </w:pPr>
  </w:p>
  <w:p w14:paraId="37E2DE4C" w14:textId="77777777" w:rsidR="00D36BC3" w:rsidRDefault="00D36BC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0A792" w14:textId="77777777" w:rsidR="002D1A9E" w:rsidRDefault="002D1A9E">
    <w:pPr>
      <w:pStyle w:val="Piedepgina"/>
    </w:pPr>
  </w:p>
  <w:p w14:paraId="14F6D5C0" w14:textId="77777777" w:rsidR="00CB23A5" w:rsidRDefault="00CB23A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0A794" w14:textId="77777777" w:rsidR="002D1A9E" w:rsidRDefault="002D1A9E">
    <w:pPr>
      <w:pStyle w:val="Piedepgina"/>
    </w:pPr>
  </w:p>
  <w:p w14:paraId="35CC6069" w14:textId="77777777" w:rsidR="00CB23A5" w:rsidRDefault="00CB23A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0A796" w14:textId="3CC89062" w:rsidR="002D1A9E" w:rsidRDefault="002D1A9E" w:rsidP="000E7F82">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AC5B89" w14:textId="77777777" w:rsidR="00F50DC9" w:rsidRDefault="00F50DC9" w:rsidP="00AF5F5A">
      <w:pPr>
        <w:spacing w:before="0" w:after="0"/>
      </w:pPr>
      <w:r>
        <w:separator/>
      </w:r>
    </w:p>
  </w:footnote>
  <w:footnote w:type="continuationSeparator" w:id="0">
    <w:p w14:paraId="5BBD49EB" w14:textId="77777777" w:rsidR="00F50DC9" w:rsidRDefault="00F50DC9" w:rsidP="00AF5F5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0A790" w14:textId="77777777" w:rsidR="002D1A9E" w:rsidRDefault="002D1A9E">
    <w:pPr>
      <w:pStyle w:val="Encabezado"/>
    </w:pPr>
  </w:p>
  <w:p w14:paraId="6B504786" w14:textId="77777777" w:rsidR="00CB23A5" w:rsidRDefault="00CB23A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983495"/>
      <w:docPartObj>
        <w:docPartGallery w:val="Page Numbers (Top of Page)"/>
        <w:docPartUnique/>
      </w:docPartObj>
    </w:sdtPr>
    <w:sdtEndPr/>
    <w:sdtContent>
      <w:p w14:paraId="218BBCC0" w14:textId="756DAAC6" w:rsidR="000E7F82" w:rsidRDefault="00ED2A81">
        <w:pPr>
          <w:pStyle w:val="Encabezado"/>
          <w:jc w:val="right"/>
        </w:pPr>
        <w:r>
          <w:rPr>
            <w:noProof/>
            <w:lang w:val="es-MX" w:eastAsia="es-MX"/>
          </w:rPr>
          <mc:AlternateContent>
            <mc:Choice Requires="wps">
              <w:drawing>
                <wp:anchor distT="0" distB="0" distL="114300" distR="114300" simplePos="0" relativeHeight="251659264" behindDoc="0" locked="0" layoutInCell="1" allowOverlap="1" wp14:anchorId="50142C33" wp14:editId="1E2BB243">
                  <wp:simplePos x="0" y="0"/>
                  <wp:positionH relativeFrom="column">
                    <wp:posOffset>-74295</wp:posOffset>
                  </wp:positionH>
                  <wp:positionV relativeFrom="paragraph">
                    <wp:posOffset>-99060</wp:posOffset>
                  </wp:positionV>
                  <wp:extent cx="5044440" cy="396240"/>
                  <wp:effectExtent l="0" t="0" r="3810" b="3810"/>
                  <wp:wrapNone/>
                  <wp:docPr id="205511216" name="Cuadro de texto 1"/>
                  <wp:cNvGraphicFramePr/>
                  <a:graphic xmlns:a="http://schemas.openxmlformats.org/drawingml/2006/main">
                    <a:graphicData uri="http://schemas.microsoft.com/office/word/2010/wordprocessingShape">
                      <wps:wsp>
                        <wps:cNvSpPr txBox="1"/>
                        <wps:spPr>
                          <a:xfrm>
                            <a:off x="0" y="0"/>
                            <a:ext cx="5044440" cy="396240"/>
                          </a:xfrm>
                          <a:prstGeom prst="rect">
                            <a:avLst/>
                          </a:prstGeom>
                          <a:solidFill>
                            <a:schemeClr val="lt1"/>
                          </a:solidFill>
                          <a:ln w="6350">
                            <a:noFill/>
                          </a:ln>
                        </wps:spPr>
                        <wps:txbx>
                          <w:txbxContent>
                            <w:p w14:paraId="2DBB4E0A" w14:textId="0D1DE00F" w:rsidR="00ED2A81" w:rsidRPr="00ED2A81" w:rsidRDefault="00ED2A81">
                              <w:pPr>
                                <w:rPr>
                                  <w:lang w:val="es-MX"/>
                                </w:rPr>
                              </w:pPr>
                              <w:r>
                                <w:rPr>
                                  <w:lang w:val="es-MX"/>
                                </w:rPr>
                                <w:t>EL TITULO DE LA INVESTIGACION</w:t>
                              </w:r>
                              <w:r w:rsidR="00EF484E">
                                <w:rPr>
                                  <w:lang w:val="es-MX"/>
                                </w:rPr>
                                <w:t xml:space="preserve"> COMO ENCABEZADO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142C33" id="_x0000_t202" coordsize="21600,21600" o:spt="202" path="m,l,21600r21600,l21600,xe">
                  <v:stroke joinstyle="miter"/>
                  <v:path gradientshapeok="t" o:connecttype="rect"/>
                </v:shapetype>
                <v:shape id="Cuadro de texto 1" o:spid="_x0000_s1026" type="#_x0000_t202" style="position:absolute;left:0;text-align:left;margin-left:-5.85pt;margin-top:-7.8pt;width:397.2pt;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" fillcolor="white [3201]" stroked="f" strokeweight=".5pt">
                  <v:textbox>
                    <w:txbxContent>
                      <w:p w14:paraId="2DBB4E0A" w14:textId="0D1DE00F" w:rsidR="00ED2A81" w:rsidRPr="00ED2A81" w:rsidRDefault="00ED2A81">
                        <w:pPr>
                          <w:rPr>
                            <w:lang w:val="es-MX"/>
                          </w:rPr>
                        </w:pPr>
                        <w:r>
                          <w:rPr>
                            <w:lang w:val="es-MX"/>
                          </w:rPr>
                          <w:t>EL TITULO DE LA INVESTIGACION</w:t>
                        </w:r>
                        <w:r w:rsidR="00EF484E">
                          <w:rPr>
                            <w:lang w:val="es-MX"/>
                          </w:rPr>
                          <w:t xml:space="preserve"> COMO ENCABEZADO</w:t>
                        </w:r>
                      </w:p>
                    </w:txbxContent>
                  </v:textbox>
                </v:shape>
              </w:pict>
            </mc:Fallback>
          </mc:AlternateContent>
        </w:r>
        <w:r w:rsidR="000E7F82">
          <w:fldChar w:fldCharType="begin"/>
        </w:r>
        <w:r w:rsidR="000E7F82">
          <w:instrText>PAGE   \* MERGEFORMAT</w:instrText>
        </w:r>
        <w:r w:rsidR="000E7F82">
          <w:fldChar w:fldCharType="separate"/>
        </w:r>
        <w:r w:rsidR="004C0051">
          <w:rPr>
            <w:noProof/>
          </w:rPr>
          <w:t>4</w:t>
        </w:r>
        <w:r w:rsidR="000E7F82">
          <w:fldChar w:fldCharType="end"/>
        </w:r>
      </w:p>
    </w:sdtContent>
  </w:sdt>
  <w:p w14:paraId="7B41E318" w14:textId="77777777" w:rsidR="00CB23A5" w:rsidRDefault="00CB23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7626A"/>
    <w:multiLevelType w:val="hybridMultilevel"/>
    <w:tmpl w:val="83F249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0F30881"/>
    <w:multiLevelType w:val="hybridMultilevel"/>
    <w:tmpl w:val="EC1A62FC"/>
    <w:lvl w:ilvl="0" w:tplc="914EF8CA">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
    <w:nsid w:val="02B04FCA"/>
    <w:multiLevelType w:val="hybridMultilevel"/>
    <w:tmpl w:val="7D386C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nsid w:val="04AF5F28"/>
    <w:multiLevelType w:val="hybridMultilevel"/>
    <w:tmpl w:val="B934AD0C"/>
    <w:lvl w:ilvl="0" w:tplc="3C0A0001">
      <w:start w:val="1"/>
      <w:numFmt w:val="bullet"/>
      <w:lvlText w:val=""/>
      <w:lvlJc w:val="left"/>
      <w:pPr>
        <w:ind w:left="720" w:hanging="360"/>
      </w:pPr>
      <w:rPr>
        <w:rFonts w:ascii="Symbol" w:hAnsi="Symbol" w:hint="default"/>
      </w:rPr>
    </w:lvl>
    <w:lvl w:ilvl="1" w:tplc="2500EB70">
      <w:numFmt w:val="bullet"/>
      <w:lvlText w:val="·"/>
      <w:lvlJc w:val="left"/>
      <w:pPr>
        <w:ind w:left="1560" w:hanging="480"/>
      </w:pPr>
      <w:rPr>
        <w:rFonts w:ascii="Arial" w:eastAsia="Calibri" w:hAnsi="Arial" w:cs="Arial"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nsid w:val="05AA6CAC"/>
    <w:multiLevelType w:val="hybridMultilevel"/>
    <w:tmpl w:val="1B60B30C"/>
    <w:lvl w:ilvl="0" w:tplc="5DB2E772">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nsid w:val="05C3333A"/>
    <w:multiLevelType w:val="hybridMultilevel"/>
    <w:tmpl w:val="35B49240"/>
    <w:lvl w:ilvl="0" w:tplc="D996E6FE">
      <w:start w:val="1"/>
      <w:numFmt w:val="decimal"/>
      <w:lvlText w:val="%1. "/>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078471E1"/>
    <w:multiLevelType w:val="hybridMultilevel"/>
    <w:tmpl w:val="0B9820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07AE4752"/>
    <w:multiLevelType w:val="hybridMultilevel"/>
    <w:tmpl w:val="BF5CC0C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nsid w:val="0922018F"/>
    <w:multiLevelType w:val="hybridMultilevel"/>
    <w:tmpl w:val="DE1A1CA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nsid w:val="098A2C70"/>
    <w:multiLevelType w:val="multilevel"/>
    <w:tmpl w:val="0C0A0029"/>
    <w:lvl w:ilvl="0">
      <w:start w:val="1"/>
      <w:numFmt w:val="decimal"/>
      <w:suff w:val="space"/>
      <w:lvlText w:val="Capítulo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nsid w:val="0FCA7C65"/>
    <w:multiLevelType w:val="hybridMultilevel"/>
    <w:tmpl w:val="1174D7D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nsid w:val="14FF3CD2"/>
    <w:multiLevelType w:val="hybridMultilevel"/>
    <w:tmpl w:val="2ECA5D3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nsid w:val="16EA45F8"/>
    <w:multiLevelType w:val="hybridMultilevel"/>
    <w:tmpl w:val="2EB678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1C1A3844"/>
    <w:multiLevelType w:val="hybridMultilevel"/>
    <w:tmpl w:val="352A0B22"/>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4">
    <w:nsid w:val="21E21706"/>
    <w:multiLevelType w:val="hybridMultilevel"/>
    <w:tmpl w:val="0F34938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nsid w:val="232A2F61"/>
    <w:multiLevelType w:val="multilevel"/>
    <w:tmpl w:val="22E0383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23455938"/>
    <w:multiLevelType w:val="hybridMultilevel"/>
    <w:tmpl w:val="FA588E22"/>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7">
    <w:nsid w:val="28B01972"/>
    <w:multiLevelType w:val="hybridMultilevel"/>
    <w:tmpl w:val="A51C8C1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nsid w:val="2CF441D1"/>
    <w:multiLevelType w:val="hybridMultilevel"/>
    <w:tmpl w:val="62388C52"/>
    <w:lvl w:ilvl="0" w:tplc="3C0A000F">
      <w:start w:val="1"/>
      <w:numFmt w:val="decimal"/>
      <w:lvlText w:val="%1."/>
      <w:lvlJc w:val="left"/>
      <w:pPr>
        <w:ind w:left="1428" w:hanging="360"/>
      </w:pPr>
    </w:lvl>
    <w:lvl w:ilvl="1" w:tplc="3C0A0019" w:tentative="1">
      <w:start w:val="1"/>
      <w:numFmt w:val="lowerLetter"/>
      <w:lvlText w:val="%2."/>
      <w:lvlJc w:val="left"/>
      <w:pPr>
        <w:ind w:left="2148" w:hanging="360"/>
      </w:pPr>
    </w:lvl>
    <w:lvl w:ilvl="2" w:tplc="3C0A001B" w:tentative="1">
      <w:start w:val="1"/>
      <w:numFmt w:val="lowerRoman"/>
      <w:lvlText w:val="%3."/>
      <w:lvlJc w:val="right"/>
      <w:pPr>
        <w:ind w:left="2868" w:hanging="180"/>
      </w:pPr>
    </w:lvl>
    <w:lvl w:ilvl="3" w:tplc="3C0A000F" w:tentative="1">
      <w:start w:val="1"/>
      <w:numFmt w:val="decimal"/>
      <w:lvlText w:val="%4."/>
      <w:lvlJc w:val="left"/>
      <w:pPr>
        <w:ind w:left="3588" w:hanging="360"/>
      </w:pPr>
    </w:lvl>
    <w:lvl w:ilvl="4" w:tplc="3C0A0019" w:tentative="1">
      <w:start w:val="1"/>
      <w:numFmt w:val="lowerLetter"/>
      <w:lvlText w:val="%5."/>
      <w:lvlJc w:val="left"/>
      <w:pPr>
        <w:ind w:left="4308" w:hanging="360"/>
      </w:pPr>
    </w:lvl>
    <w:lvl w:ilvl="5" w:tplc="3C0A001B" w:tentative="1">
      <w:start w:val="1"/>
      <w:numFmt w:val="lowerRoman"/>
      <w:lvlText w:val="%6."/>
      <w:lvlJc w:val="right"/>
      <w:pPr>
        <w:ind w:left="5028" w:hanging="180"/>
      </w:pPr>
    </w:lvl>
    <w:lvl w:ilvl="6" w:tplc="3C0A000F" w:tentative="1">
      <w:start w:val="1"/>
      <w:numFmt w:val="decimal"/>
      <w:lvlText w:val="%7."/>
      <w:lvlJc w:val="left"/>
      <w:pPr>
        <w:ind w:left="5748" w:hanging="360"/>
      </w:pPr>
    </w:lvl>
    <w:lvl w:ilvl="7" w:tplc="3C0A0019" w:tentative="1">
      <w:start w:val="1"/>
      <w:numFmt w:val="lowerLetter"/>
      <w:lvlText w:val="%8."/>
      <w:lvlJc w:val="left"/>
      <w:pPr>
        <w:ind w:left="6468" w:hanging="360"/>
      </w:pPr>
    </w:lvl>
    <w:lvl w:ilvl="8" w:tplc="3C0A001B" w:tentative="1">
      <w:start w:val="1"/>
      <w:numFmt w:val="lowerRoman"/>
      <w:lvlText w:val="%9."/>
      <w:lvlJc w:val="right"/>
      <w:pPr>
        <w:ind w:left="7188" w:hanging="180"/>
      </w:pPr>
    </w:lvl>
  </w:abstractNum>
  <w:abstractNum w:abstractNumId="19">
    <w:nsid w:val="2E704BAF"/>
    <w:multiLevelType w:val="hybridMultilevel"/>
    <w:tmpl w:val="9324442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nsid w:val="31A84329"/>
    <w:multiLevelType w:val="hybridMultilevel"/>
    <w:tmpl w:val="D54A1C88"/>
    <w:lvl w:ilvl="0" w:tplc="3C0A0001">
      <w:start w:val="1"/>
      <w:numFmt w:val="bullet"/>
      <w:lvlText w:val=""/>
      <w:lvlJc w:val="left"/>
      <w:pPr>
        <w:ind w:left="1146" w:hanging="360"/>
      </w:pPr>
      <w:rPr>
        <w:rFonts w:ascii="Symbol" w:hAnsi="Symbol" w:hint="default"/>
      </w:rPr>
    </w:lvl>
    <w:lvl w:ilvl="1" w:tplc="3C0A0003" w:tentative="1">
      <w:start w:val="1"/>
      <w:numFmt w:val="bullet"/>
      <w:lvlText w:val="o"/>
      <w:lvlJc w:val="left"/>
      <w:pPr>
        <w:ind w:left="1866" w:hanging="360"/>
      </w:pPr>
      <w:rPr>
        <w:rFonts w:ascii="Courier New" w:hAnsi="Courier New" w:cs="Courier New" w:hint="default"/>
      </w:rPr>
    </w:lvl>
    <w:lvl w:ilvl="2" w:tplc="3C0A0005" w:tentative="1">
      <w:start w:val="1"/>
      <w:numFmt w:val="bullet"/>
      <w:lvlText w:val=""/>
      <w:lvlJc w:val="left"/>
      <w:pPr>
        <w:ind w:left="2586" w:hanging="360"/>
      </w:pPr>
      <w:rPr>
        <w:rFonts w:ascii="Wingdings" w:hAnsi="Wingdings" w:hint="default"/>
      </w:rPr>
    </w:lvl>
    <w:lvl w:ilvl="3" w:tplc="3C0A0001" w:tentative="1">
      <w:start w:val="1"/>
      <w:numFmt w:val="bullet"/>
      <w:lvlText w:val=""/>
      <w:lvlJc w:val="left"/>
      <w:pPr>
        <w:ind w:left="3306" w:hanging="360"/>
      </w:pPr>
      <w:rPr>
        <w:rFonts w:ascii="Symbol" w:hAnsi="Symbol" w:hint="default"/>
      </w:rPr>
    </w:lvl>
    <w:lvl w:ilvl="4" w:tplc="3C0A0003" w:tentative="1">
      <w:start w:val="1"/>
      <w:numFmt w:val="bullet"/>
      <w:lvlText w:val="o"/>
      <w:lvlJc w:val="left"/>
      <w:pPr>
        <w:ind w:left="4026" w:hanging="360"/>
      </w:pPr>
      <w:rPr>
        <w:rFonts w:ascii="Courier New" w:hAnsi="Courier New" w:cs="Courier New" w:hint="default"/>
      </w:rPr>
    </w:lvl>
    <w:lvl w:ilvl="5" w:tplc="3C0A0005" w:tentative="1">
      <w:start w:val="1"/>
      <w:numFmt w:val="bullet"/>
      <w:lvlText w:val=""/>
      <w:lvlJc w:val="left"/>
      <w:pPr>
        <w:ind w:left="4746" w:hanging="360"/>
      </w:pPr>
      <w:rPr>
        <w:rFonts w:ascii="Wingdings" w:hAnsi="Wingdings" w:hint="default"/>
      </w:rPr>
    </w:lvl>
    <w:lvl w:ilvl="6" w:tplc="3C0A0001" w:tentative="1">
      <w:start w:val="1"/>
      <w:numFmt w:val="bullet"/>
      <w:lvlText w:val=""/>
      <w:lvlJc w:val="left"/>
      <w:pPr>
        <w:ind w:left="5466" w:hanging="360"/>
      </w:pPr>
      <w:rPr>
        <w:rFonts w:ascii="Symbol" w:hAnsi="Symbol" w:hint="default"/>
      </w:rPr>
    </w:lvl>
    <w:lvl w:ilvl="7" w:tplc="3C0A0003" w:tentative="1">
      <w:start w:val="1"/>
      <w:numFmt w:val="bullet"/>
      <w:lvlText w:val="o"/>
      <w:lvlJc w:val="left"/>
      <w:pPr>
        <w:ind w:left="6186" w:hanging="360"/>
      </w:pPr>
      <w:rPr>
        <w:rFonts w:ascii="Courier New" w:hAnsi="Courier New" w:cs="Courier New" w:hint="default"/>
      </w:rPr>
    </w:lvl>
    <w:lvl w:ilvl="8" w:tplc="3C0A0005" w:tentative="1">
      <w:start w:val="1"/>
      <w:numFmt w:val="bullet"/>
      <w:lvlText w:val=""/>
      <w:lvlJc w:val="left"/>
      <w:pPr>
        <w:ind w:left="6906" w:hanging="360"/>
      </w:pPr>
      <w:rPr>
        <w:rFonts w:ascii="Wingdings" w:hAnsi="Wingdings" w:hint="default"/>
      </w:rPr>
    </w:lvl>
  </w:abstractNum>
  <w:abstractNum w:abstractNumId="21">
    <w:nsid w:val="338957FD"/>
    <w:multiLevelType w:val="hybridMultilevel"/>
    <w:tmpl w:val="EC7E52A8"/>
    <w:lvl w:ilvl="0" w:tplc="BB6CD084">
      <w:start w:val="1"/>
      <w:numFmt w:val="bullet"/>
      <w:lvlText w:val=""/>
      <w:lvlJc w:val="left"/>
      <w:pPr>
        <w:tabs>
          <w:tab w:val="num" w:pos="720"/>
        </w:tabs>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3CB64441"/>
    <w:multiLevelType w:val="hybridMultilevel"/>
    <w:tmpl w:val="5192A7D6"/>
    <w:lvl w:ilvl="0" w:tplc="3C0A0001">
      <w:start w:val="1"/>
      <w:numFmt w:val="bullet"/>
      <w:lvlText w:val=""/>
      <w:lvlJc w:val="left"/>
      <w:pPr>
        <w:ind w:left="1080" w:hanging="360"/>
      </w:pPr>
      <w:rPr>
        <w:rFonts w:ascii="Symbol" w:hAnsi="Symbo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23">
    <w:nsid w:val="44511496"/>
    <w:multiLevelType w:val="hybridMultilevel"/>
    <w:tmpl w:val="61D0CB38"/>
    <w:lvl w:ilvl="0" w:tplc="A664F5D8">
      <w:start w:val="1"/>
      <w:numFmt w:val="decimal"/>
      <w:lvlText w:val="%1."/>
      <w:lvlJc w:val="left"/>
      <w:pPr>
        <w:tabs>
          <w:tab w:val="num" w:pos="1364"/>
        </w:tabs>
        <w:ind w:left="1364" w:hanging="284"/>
      </w:pPr>
      <w:rPr>
        <w:rFonts w:ascii="Arial" w:eastAsia="Times New Roman" w:hAnsi="Arial" w:cs="Aria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462D5C71"/>
    <w:multiLevelType w:val="hybridMultilevel"/>
    <w:tmpl w:val="6D06F0F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nsid w:val="484A7C05"/>
    <w:multiLevelType w:val="hybridMultilevel"/>
    <w:tmpl w:val="429E1CA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6">
    <w:nsid w:val="4C297625"/>
    <w:multiLevelType w:val="hybridMultilevel"/>
    <w:tmpl w:val="7BD4D2A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nsid w:val="51947109"/>
    <w:multiLevelType w:val="hybridMultilevel"/>
    <w:tmpl w:val="C660E3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51D76C67"/>
    <w:multiLevelType w:val="multilevel"/>
    <w:tmpl w:val="C3B44A26"/>
    <w:lvl w:ilvl="0">
      <w:start w:val="1"/>
      <w:numFmt w:val="upperRoman"/>
      <w:lvlText w:val="Capitulo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21F28E7"/>
    <w:multiLevelType w:val="hybridMultilevel"/>
    <w:tmpl w:val="CB7CD22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nsid w:val="52F83116"/>
    <w:multiLevelType w:val="multilevel"/>
    <w:tmpl w:val="97DA2594"/>
    <w:lvl w:ilvl="0">
      <w:start w:val="1"/>
      <w:numFmt w:val="upperRoman"/>
      <w:lvlText w:val="%1."/>
      <w:lvlJc w:val="left"/>
      <w:pPr>
        <w:ind w:left="360" w:hanging="360"/>
      </w:pPr>
      <w:rPr>
        <w:rFonts w:ascii="Arial" w:hAnsi="Arial" w:hint="default"/>
        <w:b/>
        <w:sz w:val="52"/>
      </w:rPr>
    </w:lvl>
    <w:lvl w:ilvl="1">
      <w:start w:val="1"/>
      <w:numFmt w:val="decimal"/>
      <w:pStyle w:val="Ttulo2"/>
      <w:lvlText w:val="%2."/>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Restart w:val="0"/>
      <w:pStyle w:val="Ttulo3"/>
      <w:lvlText w:val="%2.%3."/>
      <w:lvlJc w:val="left"/>
      <w:pPr>
        <w:ind w:left="1080" w:hanging="360"/>
      </w:pPr>
      <w:rPr>
        <w:rFonts w:hint="default"/>
      </w:rPr>
    </w:lvl>
    <w:lvl w:ilvl="3">
      <w:start w:val="1"/>
      <w:numFmt w:val="decimal"/>
      <w:pStyle w:val="Ttulo4"/>
      <w:lvlText w:val="%2.%3.%4."/>
      <w:lvlJc w:val="left"/>
      <w:pPr>
        <w:tabs>
          <w:tab w:val="num" w:pos="851"/>
        </w:tabs>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58E06357"/>
    <w:multiLevelType w:val="multilevel"/>
    <w:tmpl w:val="4462CA1A"/>
    <w:styleLink w:val="Capitulo"/>
    <w:lvl w:ilvl="0">
      <w:start w:val="1"/>
      <w:numFmt w:val="upperRoman"/>
      <w:lvlText w:val="%1."/>
      <w:lvlJc w:val="left"/>
      <w:pPr>
        <w:ind w:left="360" w:hanging="360"/>
      </w:pPr>
      <w:rPr>
        <w:rFonts w:ascii="Arial" w:hAnsi="Arial" w:hint="default"/>
        <w:b/>
        <w:sz w:val="5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59D87DC1"/>
    <w:multiLevelType w:val="hybridMultilevel"/>
    <w:tmpl w:val="7138F3A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3">
    <w:nsid w:val="5B06503C"/>
    <w:multiLevelType w:val="hybridMultilevel"/>
    <w:tmpl w:val="C660E33C"/>
    <w:lvl w:ilvl="0" w:tplc="3C0A0017">
      <w:start w:val="1"/>
      <w:numFmt w:val="lowerLetter"/>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4">
    <w:nsid w:val="5F1B492F"/>
    <w:multiLevelType w:val="hybridMultilevel"/>
    <w:tmpl w:val="A530B50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5">
    <w:nsid w:val="63F339E0"/>
    <w:multiLevelType w:val="hybridMultilevel"/>
    <w:tmpl w:val="7F0EE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64014193"/>
    <w:multiLevelType w:val="hybridMultilevel"/>
    <w:tmpl w:val="A15AAC8E"/>
    <w:lvl w:ilvl="0" w:tplc="D1B80728">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640C7BB3"/>
    <w:multiLevelType w:val="multilevel"/>
    <w:tmpl w:val="E11203B4"/>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353393"/>
    <w:multiLevelType w:val="hybridMultilevel"/>
    <w:tmpl w:val="D2E885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nsid w:val="6D301071"/>
    <w:multiLevelType w:val="hybridMultilevel"/>
    <w:tmpl w:val="E4CCFCC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0">
    <w:nsid w:val="6DAE6B6F"/>
    <w:multiLevelType w:val="hybridMultilevel"/>
    <w:tmpl w:val="71368AC4"/>
    <w:lvl w:ilvl="0" w:tplc="0D24925E">
      <w:start w:val="1"/>
      <w:numFmt w:val="decimal"/>
      <w:lvlText w:val="%1."/>
      <w:lvlJc w:val="left"/>
      <w:pPr>
        <w:ind w:left="720" w:hanging="360"/>
      </w:pPr>
      <w:rPr>
        <w:rFonts w:hint="default"/>
        <w:b w:val="0"/>
        <w:bCs w:val="0"/>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1">
    <w:nsid w:val="6FD80F43"/>
    <w:multiLevelType w:val="hybridMultilevel"/>
    <w:tmpl w:val="6A0A9ED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2">
    <w:nsid w:val="703F771E"/>
    <w:multiLevelType w:val="hybridMultilevel"/>
    <w:tmpl w:val="CF824F86"/>
    <w:lvl w:ilvl="0" w:tplc="8A44C728">
      <w:numFmt w:val="bullet"/>
      <w:lvlText w:val="-"/>
      <w:lvlJc w:val="left"/>
      <w:pPr>
        <w:ind w:left="360" w:hanging="360"/>
      </w:pPr>
      <w:rPr>
        <w:rFonts w:ascii="Calibri" w:eastAsia="Calibri" w:hAnsi="Calibri"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nsid w:val="70F3587B"/>
    <w:multiLevelType w:val="hybridMultilevel"/>
    <w:tmpl w:val="80F497F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4">
    <w:nsid w:val="71257075"/>
    <w:multiLevelType w:val="hybridMultilevel"/>
    <w:tmpl w:val="ED9E4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5">
    <w:nsid w:val="75C14CC8"/>
    <w:multiLevelType w:val="multilevel"/>
    <w:tmpl w:val="EF74E092"/>
    <w:lvl w:ilvl="0">
      <w:start w:val="1"/>
      <w:numFmt w:val="upperRoman"/>
      <w:lvlText w:val="%1."/>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46">
    <w:nsid w:val="77391D97"/>
    <w:multiLevelType w:val="hybridMultilevel"/>
    <w:tmpl w:val="DFF659A0"/>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7">
    <w:nsid w:val="79C6720E"/>
    <w:multiLevelType w:val="hybridMultilevel"/>
    <w:tmpl w:val="9110A90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8">
    <w:nsid w:val="7D463819"/>
    <w:multiLevelType w:val="hybridMultilevel"/>
    <w:tmpl w:val="87485E6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9">
    <w:nsid w:val="7D9C0FAD"/>
    <w:multiLevelType w:val="multilevel"/>
    <w:tmpl w:val="4462CA1A"/>
    <w:numStyleLink w:val="Capitulo"/>
  </w:abstractNum>
  <w:num w:numId="1">
    <w:abstractNumId w:val="15"/>
  </w:num>
  <w:num w:numId="2">
    <w:abstractNumId w:val="45"/>
  </w:num>
  <w:num w:numId="3">
    <w:abstractNumId w:val="36"/>
  </w:num>
  <w:num w:numId="4">
    <w:abstractNumId w:val="0"/>
  </w:num>
  <w:num w:numId="5">
    <w:abstractNumId w:val="6"/>
  </w:num>
  <w:num w:numId="6">
    <w:abstractNumId w:val="31"/>
  </w:num>
  <w:num w:numId="7">
    <w:abstractNumId w:val="49"/>
  </w:num>
  <w:num w:numId="8">
    <w:abstractNumId w:val="9"/>
  </w:num>
  <w:num w:numId="9">
    <w:abstractNumId w:val="5"/>
  </w:num>
  <w:num w:numId="10">
    <w:abstractNumId w:val="28"/>
  </w:num>
  <w:num w:numId="11">
    <w:abstractNumId w:val="30"/>
  </w:num>
  <w:num w:numId="12">
    <w:abstractNumId w:val="21"/>
  </w:num>
  <w:num w:numId="13">
    <w:abstractNumId w:val="23"/>
  </w:num>
  <w:num w:numId="14">
    <w:abstractNumId w:val="42"/>
  </w:num>
  <w:num w:numId="15">
    <w:abstractNumId w:val="44"/>
  </w:num>
  <w:num w:numId="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48"/>
  </w:num>
  <w:num w:numId="19">
    <w:abstractNumId w:val="20"/>
  </w:num>
  <w:num w:numId="20">
    <w:abstractNumId w:val="11"/>
  </w:num>
  <w:num w:numId="21">
    <w:abstractNumId w:val="17"/>
  </w:num>
  <w:num w:numId="22">
    <w:abstractNumId w:val="26"/>
  </w:num>
  <w:num w:numId="23">
    <w:abstractNumId w:val="8"/>
  </w:num>
  <w:num w:numId="24">
    <w:abstractNumId w:val="16"/>
  </w:num>
  <w:num w:numId="25">
    <w:abstractNumId w:val="33"/>
  </w:num>
  <w:num w:numId="26">
    <w:abstractNumId w:val="4"/>
  </w:num>
  <w:num w:numId="27">
    <w:abstractNumId w:val="27"/>
  </w:num>
  <w:num w:numId="28">
    <w:abstractNumId w:val="19"/>
  </w:num>
  <w:num w:numId="29">
    <w:abstractNumId w:val="29"/>
  </w:num>
  <w:num w:numId="30">
    <w:abstractNumId w:val="41"/>
  </w:num>
  <w:num w:numId="31">
    <w:abstractNumId w:val="10"/>
  </w:num>
  <w:num w:numId="32">
    <w:abstractNumId w:val="7"/>
  </w:num>
  <w:num w:numId="33">
    <w:abstractNumId w:val="22"/>
  </w:num>
  <w:num w:numId="34">
    <w:abstractNumId w:val="38"/>
  </w:num>
  <w:num w:numId="35">
    <w:abstractNumId w:val="35"/>
  </w:num>
  <w:num w:numId="36">
    <w:abstractNumId w:val="2"/>
  </w:num>
  <w:num w:numId="37">
    <w:abstractNumId w:val="24"/>
  </w:num>
  <w:num w:numId="38">
    <w:abstractNumId w:val="13"/>
  </w:num>
  <w:num w:numId="39">
    <w:abstractNumId w:val="39"/>
  </w:num>
  <w:num w:numId="40">
    <w:abstractNumId w:val="47"/>
  </w:num>
  <w:num w:numId="41">
    <w:abstractNumId w:val="25"/>
  </w:num>
  <w:num w:numId="42">
    <w:abstractNumId w:val="43"/>
  </w:num>
  <w:num w:numId="43">
    <w:abstractNumId w:val="14"/>
  </w:num>
  <w:num w:numId="44">
    <w:abstractNumId w:val="1"/>
  </w:num>
  <w:num w:numId="45">
    <w:abstractNumId w:val="40"/>
  </w:num>
  <w:num w:numId="46">
    <w:abstractNumId w:val="32"/>
  </w:num>
  <w:num w:numId="47">
    <w:abstractNumId w:val="12"/>
  </w:num>
  <w:num w:numId="48">
    <w:abstractNumId w:val="18"/>
  </w:num>
  <w:num w:numId="49">
    <w:abstractNumId w:val="46"/>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ctiveWritingStyle w:appName="MSWord" w:lang="es-ES" w:vendorID="64" w:dllVersion="0" w:nlCheck="1" w:checkStyle="0"/>
  <w:activeWritingStyle w:appName="MSWord" w:lang="es-PY"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s-PY"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PY"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6" w:nlCheck="1" w:checkStyle="0"/>
  <w:activeWritingStyle w:appName="MSWord" w:lang="es-ES" w:vendorID="64" w:dllVersion="131078" w:nlCheck="1" w:checkStyle="1"/>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51B"/>
    <w:rsid w:val="00000DA9"/>
    <w:rsid w:val="00001669"/>
    <w:rsid w:val="000037D0"/>
    <w:rsid w:val="000042B5"/>
    <w:rsid w:val="0000738E"/>
    <w:rsid w:val="00012E62"/>
    <w:rsid w:val="00015FC6"/>
    <w:rsid w:val="00017E9B"/>
    <w:rsid w:val="000220B2"/>
    <w:rsid w:val="00030268"/>
    <w:rsid w:val="00037A6D"/>
    <w:rsid w:val="0004474A"/>
    <w:rsid w:val="000458FF"/>
    <w:rsid w:val="0004674C"/>
    <w:rsid w:val="000530BC"/>
    <w:rsid w:val="00061114"/>
    <w:rsid w:val="000640D1"/>
    <w:rsid w:val="000647B9"/>
    <w:rsid w:val="0006755B"/>
    <w:rsid w:val="00067C2A"/>
    <w:rsid w:val="0007078E"/>
    <w:rsid w:val="00076323"/>
    <w:rsid w:val="0008117C"/>
    <w:rsid w:val="00082A2E"/>
    <w:rsid w:val="000840EB"/>
    <w:rsid w:val="000856D5"/>
    <w:rsid w:val="00092C64"/>
    <w:rsid w:val="000A54C0"/>
    <w:rsid w:val="000A600A"/>
    <w:rsid w:val="000B06CD"/>
    <w:rsid w:val="000B75BE"/>
    <w:rsid w:val="000C015F"/>
    <w:rsid w:val="000C27C8"/>
    <w:rsid w:val="000C38F3"/>
    <w:rsid w:val="000C3A47"/>
    <w:rsid w:val="000D1F69"/>
    <w:rsid w:val="000E3D5E"/>
    <w:rsid w:val="000E7F82"/>
    <w:rsid w:val="000F0183"/>
    <w:rsid w:val="000F31C2"/>
    <w:rsid w:val="001011CE"/>
    <w:rsid w:val="00107663"/>
    <w:rsid w:val="00115F5E"/>
    <w:rsid w:val="00121AEE"/>
    <w:rsid w:val="00121FE0"/>
    <w:rsid w:val="00123E07"/>
    <w:rsid w:val="00124607"/>
    <w:rsid w:val="0012526D"/>
    <w:rsid w:val="001316B8"/>
    <w:rsid w:val="00135792"/>
    <w:rsid w:val="00135D3D"/>
    <w:rsid w:val="001403B1"/>
    <w:rsid w:val="0014108A"/>
    <w:rsid w:val="0014128C"/>
    <w:rsid w:val="00142DAD"/>
    <w:rsid w:val="00142DC6"/>
    <w:rsid w:val="001452D7"/>
    <w:rsid w:val="001508C6"/>
    <w:rsid w:val="00151682"/>
    <w:rsid w:val="00151F04"/>
    <w:rsid w:val="00154ABB"/>
    <w:rsid w:val="00156FAD"/>
    <w:rsid w:val="00160190"/>
    <w:rsid w:val="00162EA4"/>
    <w:rsid w:val="00163392"/>
    <w:rsid w:val="00165052"/>
    <w:rsid w:val="00172B9D"/>
    <w:rsid w:val="0017321B"/>
    <w:rsid w:val="00173550"/>
    <w:rsid w:val="00173DB0"/>
    <w:rsid w:val="00175A7A"/>
    <w:rsid w:val="001771CC"/>
    <w:rsid w:val="001849BE"/>
    <w:rsid w:val="00185399"/>
    <w:rsid w:val="00185F53"/>
    <w:rsid w:val="00187C7E"/>
    <w:rsid w:val="00194C49"/>
    <w:rsid w:val="001A1F69"/>
    <w:rsid w:val="001B0B44"/>
    <w:rsid w:val="001C07A7"/>
    <w:rsid w:val="001C158F"/>
    <w:rsid w:val="001C168E"/>
    <w:rsid w:val="001C4643"/>
    <w:rsid w:val="001C4EA5"/>
    <w:rsid w:val="001C5A96"/>
    <w:rsid w:val="001D7008"/>
    <w:rsid w:val="001E0574"/>
    <w:rsid w:val="001E28B6"/>
    <w:rsid w:val="001F4641"/>
    <w:rsid w:val="00201568"/>
    <w:rsid w:val="002027F8"/>
    <w:rsid w:val="00203F18"/>
    <w:rsid w:val="00205D0A"/>
    <w:rsid w:val="00212AF8"/>
    <w:rsid w:val="00217FF4"/>
    <w:rsid w:val="00226454"/>
    <w:rsid w:val="00227728"/>
    <w:rsid w:val="00230781"/>
    <w:rsid w:val="00231AE4"/>
    <w:rsid w:val="00233BE2"/>
    <w:rsid w:val="00243F44"/>
    <w:rsid w:val="00244371"/>
    <w:rsid w:val="002509D7"/>
    <w:rsid w:val="00252D80"/>
    <w:rsid w:val="00264A3F"/>
    <w:rsid w:val="00290AF5"/>
    <w:rsid w:val="00291557"/>
    <w:rsid w:val="00291BFC"/>
    <w:rsid w:val="00291D1F"/>
    <w:rsid w:val="00293A87"/>
    <w:rsid w:val="002A5BDF"/>
    <w:rsid w:val="002B2447"/>
    <w:rsid w:val="002B262B"/>
    <w:rsid w:val="002C0858"/>
    <w:rsid w:val="002C2D3E"/>
    <w:rsid w:val="002C6F08"/>
    <w:rsid w:val="002C75AD"/>
    <w:rsid w:val="002D1A9E"/>
    <w:rsid w:val="002D32CC"/>
    <w:rsid w:val="002E27DF"/>
    <w:rsid w:val="00300B7D"/>
    <w:rsid w:val="00304C3A"/>
    <w:rsid w:val="00305D93"/>
    <w:rsid w:val="00306277"/>
    <w:rsid w:val="00307469"/>
    <w:rsid w:val="003079FC"/>
    <w:rsid w:val="00316F4C"/>
    <w:rsid w:val="0032045C"/>
    <w:rsid w:val="00323C5A"/>
    <w:rsid w:val="00324874"/>
    <w:rsid w:val="00325EE7"/>
    <w:rsid w:val="0032623F"/>
    <w:rsid w:val="003322AB"/>
    <w:rsid w:val="00333D93"/>
    <w:rsid w:val="00334248"/>
    <w:rsid w:val="00334359"/>
    <w:rsid w:val="00336175"/>
    <w:rsid w:val="003529AB"/>
    <w:rsid w:val="0035373F"/>
    <w:rsid w:val="003541F6"/>
    <w:rsid w:val="00355889"/>
    <w:rsid w:val="003571CE"/>
    <w:rsid w:val="00365C6D"/>
    <w:rsid w:val="003705FD"/>
    <w:rsid w:val="00370D59"/>
    <w:rsid w:val="003714B0"/>
    <w:rsid w:val="003744B8"/>
    <w:rsid w:val="00375B40"/>
    <w:rsid w:val="00383931"/>
    <w:rsid w:val="00394C83"/>
    <w:rsid w:val="003964A2"/>
    <w:rsid w:val="003A046B"/>
    <w:rsid w:val="003A456F"/>
    <w:rsid w:val="003A564C"/>
    <w:rsid w:val="003B60F1"/>
    <w:rsid w:val="003D13D0"/>
    <w:rsid w:val="003D1734"/>
    <w:rsid w:val="003D6E63"/>
    <w:rsid w:val="003E3C19"/>
    <w:rsid w:val="003E4A7D"/>
    <w:rsid w:val="003E6309"/>
    <w:rsid w:val="003E7ADF"/>
    <w:rsid w:val="003F0937"/>
    <w:rsid w:val="003F328D"/>
    <w:rsid w:val="003F6E56"/>
    <w:rsid w:val="0040037E"/>
    <w:rsid w:val="004070E9"/>
    <w:rsid w:val="00416D92"/>
    <w:rsid w:val="004173DF"/>
    <w:rsid w:val="004203A5"/>
    <w:rsid w:val="0042182F"/>
    <w:rsid w:val="00421A75"/>
    <w:rsid w:val="0042344B"/>
    <w:rsid w:val="00426952"/>
    <w:rsid w:val="004309F5"/>
    <w:rsid w:val="00434DC0"/>
    <w:rsid w:val="00447E73"/>
    <w:rsid w:val="00454DE3"/>
    <w:rsid w:val="00457C83"/>
    <w:rsid w:val="00462631"/>
    <w:rsid w:val="00464ED5"/>
    <w:rsid w:val="004663CA"/>
    <w:rsid w:val="0046689D"/>
    <w:rsid w:val="00467EDE"/>
    <w:rsid w:val="00473077"/>
    <w:rsid w:val="00484138"/>
    <w:rsid w:val="004852CF"/>
    <w:rsid w:val="004860D3"/>
    <w:rsid w:val="004918F9"/>
    <w:rsid w:val="00491A52"/>
    <w:rsid w:val="00493E0A"/>
    <w:rsid w:val="00496D57"/>
    <w:rsid w:val="004979A2"/>
    <w:rsid w:val="004A041C"/>
    <w:rsid w:val="004A1E99"/>
    <w:rsid w:val="004A2E46"/>
    <w:rsid w:val="004A3416"/>
    <w:rsid w:val="004A4502"/>
    <w:rsid w:val="004B1A23"/>
    <w:rsid w:val="004B2760"/>
    <w:rsid w:val="004B2F11"/>
    <w:rsid w:val="004B2F16"/>
    <w:rsid w:val="004B4114"/>
    <w:rsid w:val="004B4EC8"/>
    <w:rsid w:val="004B5C10"/>
    <w:rsid w:val="004B6EDF"/>
    <w:rsid w:val="004B727E"/>
    <w:rsid w:val="004C0051"/>
    <w:rsid w:val="004C3E3B"/>
    <w:rsid w:val="004D2F3C"/>
    <w:rsid w:val="004E0D27"/>
    <w:rsid w:val="004E1E2C"/>
    <w:rsid w:val="004E30C8"/>
    <w:rsid w:val="004E5F75"/>
    <w:rsid w:val="004F05E9"/>
    <w:rsid w:val="004F2822"/>
    <w:rsid w:val="004F2AFE"/>
    <w:rsid w:val="00501CE6"/>
    <w:rsid w:val="00513CF0"/>
    <w:rsid w:val="00517F42"/>
    <w:rsid w:val="005214CF"/>
    <w:rsid w:val="00523414"/>
    <w:rsid w:val="0053477B"/>
    <w:rsid w:val="0054152E"/>
    <w:rsid w:val="00544DFC"/>
    <w:rsid w:val="005510F5"/>
    <w:rsid w:val="00551685"/>
    <w:rsid w:val="005534E1"/>
    <w:rsid w:val="00560531"/>
    <w:rsid w:val="005648BA"/>
    <w:rsid w:val="00570071"/>
    <w:rsid w:val="00571473"/>
    <w:rsid w:val="005714DB"/>
    <w:rsid w:val="00582ADF"/>
    <w:rsid w:val="00592414"/>
    <w:rsid w:val="00594436"/>
    <w:rsid w:val="005A0958"/>
    <w:rsid w:val="005A2ACD"/>
    <w:rsid w:val="005A3A94"/>
    <w:rsid w:val="005A3FBC"/>
    <w:rsid w:val="005A5044"/>
    <w:rsid w:val="005B3743"/>
    <w:rsid w:val="005B7803"/>
    <w:rsid w:val="005C5ED9"/>
    <w:rsid w:val="005D1442"/>
    <w:rsid w:val="005D2F6E"/>
    <w:rsid w:val="005D545F"/>
    <w:rsid w:val="005E01A9"/>
    <w:rsid w:val="005E153F"/>
    <w:rsid w:val="005E1D9A"/>
    <w:rsid w:val="005E297B"/>
    <w:rsid w:val="005E576B"/>
    <w:rsid w:val="005F104A"/>
    <w:rsid w:val="005F4919"/>
    <w:rsid w:val="005F6310"/>
    <w:rsid w:val="005F646C"/>
    <w:rsid w:val="005F79C1"/>
    <w:rsid w:val="006017A0"/>
    <w:rsid w:val="00607F9F"/>
    <w:rsid w:val="006104FA"/>
    <w:rsid w:val="0061100B"/>
    <w:rsid w:val="006110AF"/>
    <w:rsid w:val="00611578"/>
    <w:rsid w:val="0061486F"/>
    <w:rsid w:val="0061627D"/>
    <w:rsid w:val="00620FF8"/>
    <w:rsid w:val="006244E8"/>
    <w:rsid w:val="00624D1E"/>
    <w:rsid w:val="006272ED"/>
    <w:rsid w:val="00635F7F"/>
    <w:rsid w:val="006402B9"/>
    <w:rsid w:val="00641C29"/>
    <w:rsid w:val="00643EA3"/>
    <w:rsid w:val="00646666"/>
    <w:rsid w:val="00651B76"/>
    <w:rsid w:val="0065273D"/>
    <w:rsid w:val="006643EB"/>
    <w:rsid w:val="00664FCC"/>
    <w:rsid w:val="006660AE"/>
    <w:rsid w:val="00667830"/>
    <w:rsid w:val="006820DB"/>
    <w:rsid w:val="00683077"/>
    <w:rsid w:val="00691324"/>
    <w:rsid w:val="00697646"/>
    <w:rsid w:val="006A47B8"/>
    <w:rsid w:val="006A5074"/>
    <w:rsid w:val="006A6037"/>
    <w:rsid w:val="006A6982"/>
    <w:rsid w:val="006B2E00"/>
    <w:rsid w:val="006C21FA"/>
    <w:rsid w:val="006D00DB"/>
    <w:rsid w:val="006D3474"/>
    <w:rsid w:val="006D376A"/>
    <w:rsid w:val="006D7F65"/>
    <w:rsid w:val="006E1AC4"/>
    <w:rsid w:val="006E32C4"/>
    <w:rsid w:val="006F047F"/>
    <w:rsid w:val="006F0BC6"/>
    <w:rsid w:val="006F5637"/>
    <w:rsid w:val="006F71DA"/>
    <w:rsid w:val="00702D64"/>
    <w:rsid w:val="00703622"/>
    <w:rsid w:val="00703A23"/>
    <w:rsid w:val="00705751"/>
    <w:rsid w:val="00707B8A"/>
    <w:rsid w:val="007164AF"/>
    <w:rsid w:val="00716C24"/>
    <w:rsid w:val="0074012E"/>
    <w:rsid w:val="00741208"/>
    <w:rsid w:val="00743AA9"/>
    <w:rsid w:val="00745E0D"/>
    <w:rsid w:val="007472F3"/>
    <w:rsid w:val="00751D3D"/>
    <w:rsid w:val="00751D92"/>
    <w:rsid w:val="007662D1"/>
    <w:rsid w:val="00775EC1"/>
    <w:rsid w:val="00776684"/>
    <w:rsid w:val="00782B9D"/>
    <w:rsid w:val="007837D6"/>
    <w:rsid w:val="00793040"/>
    <w:rsid w:val="00794840"/>
    <w:rsid w:val="007A02BE"/>
    <w:rsid w:val="007B483A"/>
    <w:rsid w:val="007B6022"/>
    <w:rsid w:val="007B71FE"/>
    <w:rsid w:val="007B7847"/>
    <w:rsid w:val="007C2700"/>
    <w:rsid w:val="007C7327"/>
    <w:rsid w:val="007D01A8"/>
    <w:rsid w:val="007D51CE"/>
    <w:rsid w:val="007D74B7"/>
    <w:rsid w:val="007E2FE5"/>
    <w:rsid w:val="007F09B7"/>
    <w:rsid w:val="007F125E"/>
    <w:rsid w:val="007F14A4"/>
    <w:rsid w:val="007F61AD"/>
    <w:rsid w:val="007F66B5"/>
    <w:rsid w:val="00802891"/>
    <w:rsid w:val="00804348"/>
    <w:rsid w:val="008075D9"/>
    <w:rsid w:val="008116F6"/>
    <w:rsid w:val="00811EE5"/>
    <w:rsid w:val="00820185"/>
    <w:rsid w:val="00831056"/>
    <w:rsid w:val="008445C6"/>
    <w:rsid w:val="00847044"/>
    <w:rsid w:val="0084767C"/>
    <w:rsid w:val="008542F6"/>
    <w:rsid w:val="00855499"/>
    <w:rsid w:val="00857361"/>
    <w:rsid w:val="00872368"/>
    <w:rsid w:val="00877745"/>
    <w:rsid w:val="00881D7B"/>
    <w:rsid w:val="00885D19"/>
    <w:rsid w:val="008903B3"/>
    <w:rsid w:val="0089073F"/>
    <w:rsid w:val="00894B00"/>
    <w:rsid w:val="008A5831"/>
    <w:rsid w:val="008B0EF8"/>
    <w:rsid w:val="008B0F4F"/>
    <w:rsid w:val="008B46E5"/>
    <w:rsid w:val="008C4A99"/>
    <w:rsid w:val="008C5474"/>
    <w:rsid w:val="008D0176"/>
    <w:rsid w:val="008D090D"/>
    <w:rsid w:val="008D0AD6"/>
    <w:rsid w:val="008D36DE"/>
    <w:rsid w:val="008D5942"/>
    <w:rsid w:val="008D607A"/>
    <w:rsid w:val="008E20AA"/>
    <w:rsid w:val="008F22C9"/>
    <w:rsid w:val="008F2655"/>
    <w:rsid w:val="008F3021"/>
    <w:rsid w:val="008F3627"/>
    <w:rsid w:val="008F41BF"/>
    <w:rsid w:val="00900076"/>
    <w:rsid w:val="00906447"/>
    <w:rsid w:val="00906A13"/>
    <w:rsid w:val="0091259E"/>
    <w:rsid w:val="00915942"/>
    <w:rsid w:val="009221F6"/>
    <w:rsid w:val="0092388D"/>
    <w:rsid w:val="00933124"/>
    <w:rsid w:val="00941E6C"/>
    <w:rsid w:val="0094443A"/>
    <w:rsid w:val="009473DA"/>
    <w:rsid w:val="00964D8D"/>
    <w:rsid w:val="00966A75"/>
    <w:rsid w:val="00974E6E"/>
    <w:rsid w:val="009754C7"/>
    <w:rsid w:val="0097555D"/>
    <w:rsid w:val="009821FA"/>
    <w:rsid w:val="009877EE"/>
    <w:rsid w:val="00987BC9"/>
    <w:rsid w:val="00996C47"/>
    <w:rsid w:val="00997A18"/>
    <w:rsid w:val="009A036C"/>
    <w:rsid w:val="009A0FEB"/>
    <w:rsid w:val="009B0818"/>
    <w:rsid w:val="009B2926"/>
    <w:rsid w:val="009B5BC6"/>
    <w:rsid w:val="009B5DE2"/>
    <w:rsid w:val="009C3FB3"/>
    <w:rsid w:val="009C3FF4"/>
    <w:rsid w:val="009C7D7B"/>
    <w:rsid w:val="009D3643"/>
    <w:rsid w:val="009D5886"/>
    <w:rsid w:val="009D6613"/>
    <w:rsid w:val="009E4BD8"/>
    <w:rsid w:val="009E4DF2"/>
    <w:rsid w:val="009E4EAC"/>
    <w:rsid w:val="009E5CEB"/>
    <w:rsid w:val="009E5FF4"/>
    <w:rsid w:val="009E6207"/>
    <w:rsid w:val="009F132E"/>
    <w:rsid w:val="009F6311"/>
    <w:rsid w:val="009F7428"/>
    <w:rsid w:val="009F7E14"/>
    <w:rsid w:val="00A003E3"/>
    <w:rsid w:val="00A01FB0"/>
    <w:rsid w:val="00A05535"/>
    <w:rsid w:val="00A067DA"/>
    <w:rsid w:val="00A13925"/>
    <w:rsid w:val="00A16705"/>
    <w:rsid w:val="00A16F4D"/>
    <w:rsid w:val="00A1732B"/>
    <w:rsid w:val="00A21169"/>
    <w:rsid w:val="00A24C68"/>
    <w:rsid w:val="00A25025"/>
    <w:rsid w:val="00A30951"/>
    <w:rsid w:val="00A328D0"/>
    <w:rsid w:val="00A32F7B"/>
    <w:rsid w:val="00A33BAF"/>
    <w:rsid w:val="00A37822"/>
    <w:rsid w:val="00A379AB"/>
    <w:rsid w:val="00A46642"/>
    <w:rsid w:val="00A47554"/>
    <w:rsid w:val="00A475B0"/>
    <w:rsid w:val="00A50683"/>
    <w:rsid w:val="00A53D06"/>
    <w:rsid w:val="00A6184E"/>
    <w:rsid w:val="00A6696E"/>
    <w:rsid w:val="00A772E1"/>
    <w:rsid w:val="00A817A0"/>
    <w:rsid w:val="00A844DE"/>
    <w:rsid w:val="00A85FCE"/>
    <w:rsid w:val="00A86A79"/>
    <w:rsid w:val="00A90A5A"/>
    <w:rsid w:val="00A9155D"/>
    <w:rsid w:val="00A91DA9"/>
    <w:rsid w:val="00A92EBD"/>
    <w:rsid w:val="00A934D8"/>
    <w:rsid w:val="00A9629C"/>
    <w:rsid w:val="00A965F6"/>
    <w:rsid w:val="00A96EF9"/>
    <w:rsid w:val="00A9777D"/>
    <w:rsid w:val="00AA0097"/>
    <w:rsid w:val="00AA0CCC"/>
    <w:rsid w:val="00AA1E07"/>
    <w:rsid w:val="00AA2873"/>
    <w:rsid w:val="00AA5E97"/>
    <w:rsid w:val="00AA727E"/>
    <w:rsid w:val="00AB0371"/>
    <w:rsid w:val="00AB76D4"/>
    <w:rsid w:val="00AB7B42"/>
    <w:rsid w:val="00AC0811"/>
    <w:rsid w:val="00AC164E"/>
    <w:rsid w:val="00AC170E"/>
    <w:rsid w:val="00AD2C88"/>
    <w:rsid w:val="00AD3873"/>
    <w:rsid w:val="00AE446C"/>
    <w:rsid w:val="00AE5549"/>
    <w:rsid w:val="00AF5910"/>
    <w:rsid w:val="00AF5F5A"/>
    <w:rsid w:val="00AF65C2"/>
    <w:rsid w:val="00B10A1A"/>
    <w:rsid w:val="00B11376"/>
    <w:rsid w:val="00B217F1"/>
    <w:rsid w:val="00B2189C"/>
    <w:rsid w:val="00B250C0"/>
    <w:rsid w:val="00B305D6"/>
    <w:rsid w:val="00B3302C"/>
    <w:rsid w:val="00B3353D"/>
    <w:rsid w:val="00B3408B"/>
    <w:rsid w:val="00B36090"/>
    <w:rsid w:val="00B36665"/>
    <w:rsid w:val="00B36960"/>
    <w:rsid w:val="00B44619"/>
    <w:rsid w:val="00B474D8"/>
    <w:rsid w:val="00B54090"/>
    <w:rsid w:val="00B5656E"/>
    <w:rsid w:val="00B57EC5"/>
    <w:rsid w:val="00B60E06"/>
    <w:rsid w:val="00B665F3"/>
    <w:rsid w:val="00B6765E"/>
    <w:rsid w:val="00B735E7"/>
    <w:rsid w:val="00B74F1F"/>
    <w:rsid w:val="00B80490"/>
    <w:rsid w:val="00B83761"/>
    <w:rsid w:val="00B86DAF"/>
    <w:rsid w:val="00B87334"/>
    <w:rsid w:val="00B9692E"/>
    <w:rsid w:val="00B96CEA"/>
    <w:rsid w:val="00B973D2"/>
    <w:rsid w:val="00B974F3"/>
    <w:rsid w:val="00BA0E2C"/>
    <w:rsid w:val="00BA0EFF"/>
    <w:rsid w:val="00BA3B18"/>
    <w:rsid w:val="00BB00C9"/>
    <w:rsid w:val="00BB0D12"/>
    <w:rsid w:val="00BC151B"/>
    <w:rsid w:val="00BC486A"/>
    <w:rsid w:val="00BC4F78"/>
    <w:rsid w:val="00BC7336"/>
    <w:rsid w:val="00BD04FB"/>
    <w:rsid w:val="00BD159B"/>
    <w:rsid w:val="00BD423F"/>
    <w:rsid w:val="00BD42A4"/>
    <w:rsid w:val="00BE3944"/>
    <w:rsid w:val="00BE4170"/>
    <w:rsid w:val="00BE540B"/>
    <w:rsid w:val="00BE546A"/>
    <w:rsid w:val="00BE7280"/>
    <w:rsid w:val="00BE7EAF"/>
    <w:rsid w:val="00BF4F8E"/>
    <w:rsid w:val="00BF5169"/>
    <w:rsid w:val="00BF581E"/>
    <w:rsid w:val="00BF74EF"/>
    <w:rsid w:val="00C06219"/>
    <w:rsid w:val="00C07CD6"/>
    <w:rsid w:val="00C121FF"/>
    <w:rsid w:val="00C127F6"/>
    <w:rsid w:val="00C139A7"/>
    <w:rsid w:val="00C156A0"/>
    <w:rsid w:val="00C16A2B"/>
    <w:rsid w:val="00C16B4B"/>
    <w:rsid w:val="00C20C63"/>
    <w:rsid w:val="00C22038"/>
    <w:rsid w:val="00C23306"/>
    <w:rsid w:val="00C257E1"/>
    <w:rsid w:val="00C40567"/>
    <w:rsid w:val="00C407F5"/>
    <w:rsid w:val="00C41513"/>
    <w:rsid w:val="00C42706"/>
    <w:rsid w:val="00C53CF4"/>
    <w:rsid w:val="00C55158"/>
    <w:rsid w:val="00C55C7B"/>
    <w:rsid w:val="00C67BC4"/>
    <w:rsid w:val="00C71FAD"/>
    <w:rsid w:val="00C73B3B"/>
    <w:rsid w:val="00C763A2"/>
    <w:rsid w:val="00C82580"/>
    <w:rsid w:val="00C840B1"/>
    <w:rsid w:val="00C85034"/>
    <w:rsid w:val="00C85889"/>
    <w:rsid w:val="00C86959"/>
    <w:rsid w:val="00C9242F"/>
    <w:rsid w:val="00C92AA3"/>
    <w:rsid w:val="00C94530"/>
    <w:rsid w:val="00C94DCA"/>
    <w:rsid w:val="00C961D0"/>
    <w:rsid w:val="00CA0011"/>
    <w:rsid w:val="00CA191C"/>
    <w:rsid w:val="00CA2DA1"/>
    <w:rsid w:val="00CB05F5"/>
    <w:rsid w:val="00CB23A5"/>
    <w:rsid w:val="00CB30A8"/>
    <w:rsid w:val="00CC2404"/>
    <w:rsid w:val="00CC68F2"/>
    <w:rsid w:val="00CD295D"/>
    <w:rsid w:val="00CD358C"/>
    <w:rsid w:val="00CE47CA"/>
    <w:rsid w:val="00CF4D38"/>
    <w:rsid w:val="00CF793B"/>
    <w:rsid w:val="00D010F1"/>
    <w:rsid w:val="00D02C1F"/>
    <w:rsid w:val="00D0477F"/>
    <w:rsid w:val="00D12F10"/>
    <w:rsid w:val="00D26BC1"/>
    <w:rsid w:val="00D30C8A"/>
    <w:rsid w:val="00D313A6"/>
    <w:rsid w:val="00D33EA2"/>
    <w:rsid w:val="00D35E98"/>
    <w:rsid w:val="00D36BC3"/>
    <w:rsid w:val="00D41AC6"/>
    <w:rsid w:val="00D47750"/>
    <w:rsid w:val="00D525E7"/>
    <w:rsid w:val="00D54FF0"/>
    <w:rsid w:val="00D5611B"/>
    <w:rsid w:val="00D57947"/>
    <w:rsid w:val="00D6221F"/>
    <w:rsid w:val="00D6342A"/>
    <w:rsid w:val="00D710E6"/>
    <w:rsid w:val="00D740D5"/>
    <w:rsid w:val="00D7532A"/>
    <w:rsid w:val="00D82708"/>
    <w:rsid w:val="00D8273C"/>
    <w:rsid w:val="00D86F21"/>
    <w:rsid w:val="00D913F3"/>
    <w:rsid w:val="00D92C65"/>
    <w:rsid w:val="00D94071"/>
    <w:rsid w:val="00D962F8"/>
    <w:rsid w:val="00D96757"/>
    <w:rsid w:val="00DA4C3F"/>
    <w:rsid w:val="00DB677D"/>
    <w:rsid w:val="00DC265B"/>
    <w:rsid w:val="00DC5A80"/>
    <w:rsid w:val="00DC7084"/>
    <w:rsid w:val="00DD570E"/>
    <w:rsid w:val="00DD789F"/>
    <w:rsid w:val="00DE2389"/>
    <w:rsid w:val="00DE32D8"/>
    <w:rsid w:val="00DE628C"/>
    <w:rsid w:val="00DE641E"/>
    <w:rsid w:val="00DF26D7"/>
    <w:rsid w:val="00DF4C8B"/>
    <w:rsid w:val="00DF4E3C"/>
    <w:rsid w:val="00DF53B8"/>
    <w:rsid w:val="00DF76A4"/>
    <w:rsid w:val="00E00FA9"/>
    <w:rsid w:val="00E1227A"/>
    <w:rsid w:val="00E216D0"/>
    <w:rsid w:val="00E22675"/>
    <w:rsid w:val="00E22B50"/>
    <w:rsid w:val="00E236A3"/>
    <w:rsid w:val="00E24798"/>
    <w:rsid w:val="00E37840"/>
    <w:rsid w:val="00E46993"/>
    <w:rsid w:val="00E514A7"/>
    <w:rsid w:val="00E53BCB"/>
    <w:rsid w:val="00E55926"/>
    <w:rsid w:val="00E56AD2"/>
    <w:rsid w:val="00E63DB9"/>
    <w:rsid w:val="00E71A70"/>
    <w:rsid w:val="00E800B3"/>
    <w:rsid w:val="00E80113"/>
    <w:rsid w:val="00E82B0A"/>
    <w:rsid w:val="00E83435"/>
    <w:rsid w:val="00E85F99"/>
    <w:rsid w:val="00E90042"/>
    <w:rsid w:val="00E92CE7"/>
    <w:rsid w:val="00E94C82"/>
    <w:rsid w:val="00E979CA"/>
    <w:rsid w:val="00EA61BA"/>
    <w:rsid w:val="00EB0C95"/>
    <w:rsid w:val="00EB1A6B"/>
    <w:rsid w:val="00EB2457"/>
    <w:rsid w:val="00EB489E"/>
    <w:rsid w:val="00EB5476"/>
    <w:rsid w:val="00EB592A"/>
    <w:rsid w:val="00EC1D1C"/>
    <w:rsid w:val="00EC1D80"/>
    <w:rsid w:val="00EC791D"/>
    <w:rsid w:val="00ED136B"/>
    <w:rsid w:val="00ED2A81"/>
    <w:rsid w:val="00EE05D7"/>
    <w:rsid w:val="00EE2AFB"/>
    <w:rsid w:val="00EF04BB"/>
    <w:rsid w:val="00EF07A1"/>
    <w:rsid w:val="00EF2F1A"/>
    <w:rsid w:val="00EF484E"/>
    <w:rsid w:val="00EF5A7F"/>
    <w:rsid w:val="00EF7014"/>
    <w:rsid w:val="00F05ADA"/>
    <w:rsid w:val="00F05DA1"/>
    <w:rsid w:val="00F13FF8"/>
    <w:rsid w:val="00F165A7"/>
    <w:rsid w:val="00F27BAA"/>
    <w:rsid w:val="00F34413"/>
    <w:rsid w:val="00F36B8A"/>
    <w:rsid w:val="00F4131B"/>
    <w:rsid w:val="00F41709"/>
    <w:rsid w:val="00F42FD2"/>
    <w:rsid w:val="00F43D93"/>
    <w:rsid w:val="00F44AF7"/>
    <w:rsid w:val="00F45D7B"/>
    <w:rsid w:val="00F50DC9"/>
    <w:rsid w:val="00F55551"/>
    <w:rsid w:val="00F66C3A"/>
    <w:rsid w:val="00F72F79"/>
    <w:rsid w:val="00F75AB4"/>
    <w:rsid w:val="00F8006A"/>
    <w:rsid w:val="00F81968"/>
    <w:rsid w:val="00F84D53"/>
    <w:rsid w:val="00F917B6"/>
    <w:rsid w:val="00F92500"/>
    <w:rsid w:val="00F94990"/>
    <w:rsid w:val="00F965E8"/>
    <w:rsid w:val="00F96A06"/>
    <w:rsid w:val="00FA0970"/>
    <w:rsid w:val="00FA4AEA"/>
    <w:rsid w:val="00FA7464"/>
    <w:rsid w:val="00FB24EF"/>
    <w:rsid w:val="00FB331F"/>
    <w:rsid w:val="00FB33E1"/>
    <w:rsid w:val="00FB3D86"/>
    <w:rsid w:val="00FB42B8"/>
    <w:rsid w:val="00FB55DA"/>
    <w:rsid w:val="00FB6507"/>
    <w:rsid w:val="00FC17C0"/>
    <w:rsid w:val="00FD2DB5"/>
    <w:rsid w:val="00FD57D5"/>
    <w:rsid w:val="00FE158E"/>
    <w:rsid w:val="00FE3FBD"/>
    <w:rsid w:val="00FE4DF2"/>
    <w:rsid w:val="00FE4F95"/>
    <w:rsid w:val="00FE6DFC"/>
    <w:rsid w:val="00FE7681"/>
    <w:rsid w:val="00FE79F2"/>
    <w:rsid w:val="00FF26A1"/>
    <w:rsid w:val="00FF44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80A5EB"/>
  <w15:docId w15:val="{F8312FC1-9136-4373-8454-C3DED5D6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32E"/>
    <w:pPr>
      <w:spacing w:before="200" w:after="200"/>
      <w:jc w:val="both"/>
    </w:pPr>
    <w:rPr>
      <w:rFonts w:ascii="Arial" w:hAnsi="Arial"/>
      <w:sz w:val="24"/>
      <w:szCs w:val="22"/>
      <w:lang w:eastAsia="en-US"/>
    </w:rPr>
  </w:style>
  <w:style w:type="paragraph" w:styleId="Ttulo1">
    <w:name w:val="heading 1"/>
    <w:aliases w:val="Titulo 1"/>
    <w:next w:val="Ttulo2"/>
    <w:link w:val="Ttulo1Car"/>
    <w:uiPriority w:val="9"/>
    <w:qFormat/>
    <w:rsid w:val="0061486F"/>
    <w:pPr>
      <w:keepNext/>
      <w:keepLines/>
      <w:spacing w:before="480" w:line="480" w:lineRule="auto"/>
      <w:outlineLvl w:val="0"/>
    </w:pPr>
    <w:rPr>
      <w:rFonts w:ascii="Arial" w:eastAsia="Times New Roman" w:hAnsi="Arial"/>
      <w:b/>
      <w:bCs/>
      <w:sz w:val="24"/>
      <w:szCs w:val="28"/>
      <w:lang w:eastAsia="en-US"/>
    </w:rPr>
  </w:style>
  <w:style w:type="paragraph" w:styleId="Ttulo2">
    <w:name w:val="heading 2"/>
    <w:basedOn w:val="Ttulo1"/>
    <w:next w:val="Normal"/>
    <w:link w:val="Ttulo2Car"/>
    <w:uiPriority w:val="9"/>
    <w:unhideWhenUsed/>
    <w:qFormat/>
    <w:rsid w:val="00A86A79"/>
    <w:pPr>
      <w:numPr>
        <w:ilvl w:val="1"/>
        <w:numId w:val="11"/>
      </w:numPr>
      <w:spacing w:line="240" w:lineRule="auto"/>
      <w:ind w:left="426" w:hanging="426"/>
      <w:outlineLvl w:val="1"/>
    </w:pPr>
    <w:rPr>
      <w:bCs w:val="0"/>
      <w:sz w:val="28"/>
      <w:szCs w:val="26"/>
    </w:rPr>
  </w:style>
  <w:style w:type="paragraph" w:styleId="Ttulo3">
    <w:name w:val="heading 3"/>
    <w:basedOn w:val="Ttulo2"/>
    <w:next w:val="Normal"/>
    <w:link w:val="Ttulo3Car"/>
    <w:uiPriority w:val="9"/>
    <w:unhideWhenUsed/>
    <w:qFormat/>
    <w:rsid w:val="00A86A79"/>
    <w:pPr>
      <w:numPr>
        <w:ilvl w:val="2"/>
      </w:numPr>
      <w:ind w:left="709" w:hanging="709"/>
      <w:outlineLvl w:val="2"/>
    </w:pPr>
    <w:rPr>
      <w:bCs/>
    </w:rPr>
  </w:style>
  <w:style w:type="paragraph" w:styleId="Ttulo4">
    <w:name w:val="heading 4"/>
    <w:basedOn w:val="Normal"/>
    <w:next w:val="Normal"/>
    <w:link w:val="Ttulo4Car"/>
    <w:uiPriority w:val="9"/>
    <w:unhideWhenUsed/>
    <w:qFormat/>
    <w:rsid w:val="00A86A79"/>
    <w:pPr>
      <w:keepNext/>
      <w:keepLines/>
      <w:numPr>
        <w:ilvl w:val="3"/>
        <w:numId w:val="11"/>
      </w:numPr>
      <w:spacing w:before="480" w:after="0"/>
      <w:outlineLvl w:val="3"/>
    </w:pPr>
    <w:rPr>
      <w:rFonts w:eastAsia="Times New Roman" w:cs="Arial"/>
      <w:b/>
      <w:bCs/>
      <w:iCs/>
      <w:sz w:val="28"/>
      <w:szCs w:val="28"/>
      <w:lang w:eastAsia="es-ES"/>
    </w:rPr>
  </w:style>
  <w:style w:type="paragraph" w:styleId="Ttulo5">
    <w:name w:val="heading 5"/>
    <w:basedOn w:val="Normal"/>
    <w:next w:val="Normal"/>
    <w:link w:val="Ttulo5Car"/>
    <w:uiPriority w:val="9"/>
    <w:semiHidden/>
    <w:unhideWhenUsed/>
    <w:qFormat/>
    <w:rsid w:val="00FD57D5"/>
    <w:pPr>
      <w:keepNext/>
      <w:keepLines/>
      <w:numPr>
        <w:ilvl w:val="4"/>
        <w:numId w:val="2"/>
      </w:numPr>
      <w:spacing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FD57D5"/>
    <w:pPr>
      <w:keepNext/>
      <w:keepLines/>
      <w:numPr>
        <w:ilvl w:val="5"/>
        <w:numId w:val="2"/>
      </w:numPr>
      <w:spacing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FD57D5"/>
    <w:pPr>
      <w:keepNext/>
      <w:keepLines/>
      <w:numPr>
        <w:ilvl w:val="6"/>
        <w:numId w:val="2"/>
      </w:numPr>
      <w:spacing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FD57D5"/>
    <w:pPr>
      <w:keepNext/>
      <w:keepLines/>
      <w:numPr>
        <w:ilvl w:val="7"/>
        <w:numId w:val="2"/>
      </w:numPr>
      <w:spacing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FD57D5"/>
    <w:pPr>
      <w:keepNext/>
      <w:keepLines/>
      <w:numPr>
        <w:ilvl w:val="8"/>
        <w:numId w:val="2"/>
      </w:numPr>
      <w:spacing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C5ED9"/>
    <w:pPr>
      <w:spacing w:before="0" w:after="0"/>
    </w:pPr>
    <w:rPr>
      <w:rFonts w:ascii="Tahoma" w:hAnsi="Tahoma" w:cs="Tahoma"/>
      <w:sz w:val="16"/>
      <w:szCs w:val="16"/>
    </w:rPr>
  </w:style>
  <w:style w:type="character" w:customStyle="1" w:styleId="TextodegloboCar">
    <w:name w:val="Texto de globo Car"/>
    <w:link w:val="Textodeglobo"/>
    <w:uiPriority w:val="99"/>
    <w:semiHidden/>
    <w:rsid w:val="005C5ED9"/>
    <w:rPr>
      <w:rFonts w:ascii="Tahoma" w:hAnsi="Tahoma" w:cs="Tahoma"/>
      <w:sz w:val="16"/>
      <w:szCs w:val="16"/>
    </w:rPr>
  </w:style>
  <w:style w:type="paragraph" w:styleId="Sinespaciado">
    <w:name w:val="No Spacing"/>
    <w:link w:val="SinespaciadoCar"/>
    <w:uiPriority w:val="1"/>
    <w:qFormat/>
    <w:rsid w:val="003A046B"/>
    <w:pPr>
      <w:jc w:val="both"/>
    </w:pPr>
    <w:rPr>
      <w:rFonts w:ascii="Arial" w:eastAsia="Times New Roman" w:hAnsi="Arial"/>
      <w:sz w:val="24"/>
      <w:szCs w:val="22"/>
    </w:rPr>
  </w:style>
  <w:style w:type="character" w:customStyle="1" w:styleId="SinespaciadoCar">
    <w:name w:val="Sin espaciado Car"/>
    <w:link w:val="Sinespaciado"/>
    <w:uiPriority w:val="1"/>
    <w:qFormat/>
    <w:rsid w:val="003A046B"/>
    <w:rPr>
      <w:rFonts w:ascii="Arial" w:eastAsia="Times New Roman" w:hAnsi="Arial"/>
      <w:sz w:val="24"/>
      <w:lang w:eastAsia="es-ES"/>
    </w:rPr>
  </w:style>
  <w:style w:type="paragraph" w:customStyle="1" w:styleId="Puesto1">
    <w:name w:val="Puesto1"/>
    <w:basedOn w:val="Normal"/>
    <w:next w:val="Normal"/>
    <w:link w:val="PuestoCar"/>
    <w:uiPriority w:val="10"/>
    <w:qFormat/>
    <w:rsid w:val="000B75BE"/>
    <w:pPr>
      <w:spacing w:before="0" w:after="300"/>
      <w:contextualSpacing/>
      <w:jc w:val="left"/>
    </w:pPr>
    <w:rPr>
      <w:rFonts w:eastAsia="Times New Roman"/>
      <w:b/>
      <w:spacing w:val="5"/>
      <w:kern w:val="28"/>
      <w:sz w:val="52"/>
      <w:szCs w:val="52"/>
      <w:lang w:eastAsia="es-ES"/>
    </w:rPr>
  </w:style>
  <w:style w:type="character" w:customStyle="1" w:styleId="PuestoCar">
    <w:name w:val="Puesto Car"/>
    <w:link w:val="Puesto1"/>
    <w:uiPriority w:val="10"/>
    <w:rsid w:val="000B75BE"/>
    <w:rPr>
      <w:rFonts w:ascii="Arial" w:eastAsia="Times New Roman" w:hAnsi="Arial" w:cs="Times New Roman"/>
      <w:b/>
      <w:spacing w:val="5"/>
      <w:kern w:val="28"/>
      <w:sz w:val="52"/>
      <w:szCs w:val="52"/>
      <w:lang w:eastAsia="es-ES"/>
    </w:rPr>
  </w:style>
  <w:style w:type="paragraph" w:styleId="Subttulo">
    <w:name w:val="Subtitle"/>
    <w:basedOn w:val="Normal"/>
    <w:next w:val="Normal"/>
    <w:link w:val="SubttuloCar"/>
    <w:uiPriority w:val="11"/>
    <w:qFormat/>
    <w:rsid w:val="005C5ED9"/>
    <w:pPr>
      <w:numPr>
        <w:ilvl w:val="1"/>
      </w:numPr>
      <w:spacing w:before="0" w:line="276" w:lineRule="auto"/>
      <w:jc w:val="left"/>
    </w:pPr>
    <w:rPr>
      <w:rFonts w:ascii="Cambria" w:eastAsia="Times New Roman" w:hAnsi="Cambria"/>
      <w:i/>
      <w:iCs/>
      <w:color w:val="4F81BD"/>
      <w:spacing w:val="15"/>
      <w:szCs w:val="24"/>
      <w:lang w:eastAsia="es-ES"/>
    </w:rPr>
  </w:style>
  <w:style w:type="character" w:customStyle="1" w:styleId="SubttuloCar">
    <w:name w:val="Subtítulo Car"/>
    <w:link w:val="Subttulo"/>
    <w:uiPriority w:val="11"/>
    <w:rsid w:val="005C5ED9"/>
    <w:rPr>
      <w:rFonts w:ascii="Cambria" w:eastAsia="Times New Roman" w:hAnsi="Cambria" w:cs="Times New Roman"/>
      <w:i/>
      <w:iCs/>
      <w:color w:val="4F81BD"/>
      <w:spacing w:val="15"/>
      <w:sz w:val="24"/>
      <w:szCs w:val="24"/>
      <w:lang w:eastAsia="es-ES"/>
    </w:rPr>
  </w:style>
  <w:style w:type="table" w:styleId="Tablaconcuadrcula">
    <w:name w:val="Table Grid"/>
    <w:basedOn w:val="Tablanormal"/>
    <w:uiPriority w:val="59"/>
    <w:rsid w:val="00D710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AF5F5A"/>
    <w:pPr>
      <w:tabs>
        <w:tab w:val="center" w:pos="4252"/>
        <w:tab w:val="right" w:pos="8504"/>
      </w:tabs>
      <w:spacing w:before="0" w:after="0"/>
    </w:pPr>
  </w:style>
  <w:style w:type="character" w:customStyle="1" w:styleId="EncabezadoCar">
    <w:name w:val="Encabezado Car"/>
    <w:link w:val="Encabezado"/>
    <w:uiPriority w:val="99"/>
    <w:rsid w:val="00AF5F5A"/>
    <w:rPr>
      <w:rFonts w:ascii="Arial" w:hAnsi="Arial"/>
      <w:sz w:val="24"/>
    </w:rPr>
  </w:style>
  <w:style w:type="paragraph" w:styleId="Piedepgina">
    <w:name w:val="footer"/>
    <w:basedOn w:val="Normal"/>
    <w:link w:val="PiedepginaCar"/>
    <w:unhideWhenUsed/>
    <w:rsid w:val="00AF5F5A"/>
    <w:pPr>
      <w:tabs>
        <w:tab w:val="center" w:pos="4252"/>
        <w:tab w:val="right" w:pos="8504"/>
      </w:tabs>
      <w:spacing w:before="0" w:after="0"/>
    </w:pPr>
  </w:style>
  <w:style w:type="character" w:customStyle="1" w:styleId="PiedepginaCar">
    <w:name w:val="Pie de página Car"/>
    <w:link w:val="Piedepgina"/>
    <w:uiPriority w:val="99"/>
    <w:rsid w:val="00AF5F5A"/>
    <w:rPr>
      <w:rFonts w:ascii="Arial" w:hAnsi="Arial"/>
      <w:sz w:val="24"/>
    </w:rPr>
  </w:style>
  <w:style w:type="character" w:customStyle="1" w:styleId="Ttulo1Car">
    <w:name w:val="Título 1 Car"/>
    <w:aliases w:val="Titulo 1 Car"/>
    <w:link w:val="Ttulo1"/>
    <w:uiPriority w:val="9"/>
    <w:rsid w:val="0061486F"/>
    <w:rPr>
      <w:rFonts w:ascii="Arial" w:eastAsia="Times New Roman" w:hAnsi="Arial"/>
      <w:b/>
      <w:bCs/>
      <w:sz w:val="24"/>
      <w:szCs w:val="28"/>
      <w:lang w:eastAsia="en-US"/>
    </w:rPr>
  </w:style>
  <w:style w:type="paragraph" w:styleId="TtulodeTDC">
    <w:name w:val="TOC Heading"/>
    <w:basedOn w:val="Ttulo1"/>
    <w:next w:val="Normal"/>
    <w:uiPriority w:val="39"/>
    <w:unhideWhenUsed/>
    <w:qFormat/>
    <w:rsid w:val="003A046B"/>
    <w:pPr>
      <w:spacing w:line="276" w:lineRule="auto"/>
      <w:outlineLvl w:val="9"/>
    </w:pPr>
    <w:rPr>
      <w:lang w:eastAsia="es-ES"/>
    </w:rPr>
  </w:style>
  <w:style w:type="paragraph" w:customStyle="1" w:styleId="Default">
    <w:name w:val="Default"/>
    <w:rsid w:val="00115F5E"/>
    <w:pPr>
      <w:autoSpaceDE w:val="0"/>
      <w:autoSpaceDN w:val="0"/>
      <w:adjustRightInd w:val="0"/>
    </w:pPr>
    <w:rPr>
      <w:rFonts w:ascii="Helvetica" w:hAnsi="Helvetica" w:cs="Helvetica"/>
      <w:color w:val="000000"/>
      <w:sz w:val="24"/>
      <w:szCs w:val="24"/>
      <w:lang w:eastAsia="en-US"/>
    </w:rPr>
  </w:style>
  <w:style w:type="paragraph" w:customStyle="1" w:styleId="Descripcin1">
    <w:name w:val="Descripción1"/>
    <w:next w:val="Normal"/>
    <w:uiPriority w:val="35"/>
    <w:unhideWhenUsed/>
    <w:qFormat/>
    <w:rsid w:val="00AA0097"/>
    <w:pPr>
      <w:spacing w:after="200" w:line="276" w:lineRule="auto"/>
    </w:pPr>
    <w:rPr>
      <w:rFonts w:ascii="Arial" w:hAnsi="Arial"/>
      <w:b/>
      <w:bCs/>
      <w:sz w:val="24"/>
      <w:szCs w:val="18"/>
      <w:lang w:eastAsia="en-US"/>
    </w:rPr>
  </w:style>
  <w:style w:type="paragraph" w:styleId="Tabladeilustraciones">
    <w:name w:val="table of figures"/>
    <w:basedOn w:val="Normal"/>
    <w:next w:val="Normal"/>
    <w:uiPriority w:val="99"/>
    <w:unhideWhenUsed/>
    <w:rsid w:val="00811EE5"/>
    <w:pPr>
      <w:spacing w:after="0"/>
    </w:pPr>
  </w:style>
  <w:style w:type="character" w:styleId="Hipervnculo">
    <w:name w:val="Hyperlink"/>
    <w:uiPriority w:val="99"/>
    <w:unhideWhenUsed/>
    <w:rsid w:val="00811EE5"/>
    <w:rPr>
      <w:color w:val="0000FF"/>
      <w:u w:val="single"/>
    </w:rPr>
  </w:style>
  <w:style w:type="paragraph" w:styleId="Textonotaalfinal">
    <w:name w:val="endnote text"/>
    <w:basedOn w:val="Normal"/>
    <w:link w:val="TextonotaalfinalCar"/>
    <w:uiPriority w:val="99"/>
    <w:semiHidden/>
    <w:unhideWhenUsed/>
    <w:rsid w:val="00B10A1A"/>
    <w:pPr>
      <w:spacing w:before="0" w:after="0"/>
    </w:pPr>
    <w:rPr>
      <w:sz w:val="20"/>
      <w:szCs w:val="20"/>
    </w:rPr>
  </w:style>
  <w:style w:type="character" w:customStyle="1" w:styleId="TextonotaalfinalCar">
    <w:name w:val="Texto nota al final Car"/>
    <w:link w:val="Textonotaalfinal"/>
    <w:uiPriority w:val="99"/>
    <w:semiHidden/>
    <w:rsid w:val="00B10A1A"/>
    <w:rPr>
      <w:rFonts w:ascii="Arial" w:hAnsi="Arial"/>
      <w:sz w:val="20"/>
      <w:szCs w:val="20"/>
    </w:rPr>
  </w:style>
  <w:style w:type="character" w:styleId="Refdenotaalfinal">
    <w:name w:val="endnote reference"/>
    <w:uiPriority w:val="99"/>
    <w:semiHidden/>
    <w:unhideWhenUsed/>
    <w:rsid w:val="00B10A1A"/>
    <w:rPr>
      <w:vertAlign w:val="superscript"/>
    </w:rPr>
  </w:style>
  <w:style w:type="character" w:customStyle="1" w:styleId="Ttulo2Car">
    <w:name w:val="Título 2 Car"/>
    <w:link w:val="Ttulo2"/>
    <w:uiPriority w:val="9"/>
    <w:rsid w:val="00A86A79"/>
    <w:rPr>
      <w:rFonts w:ascii="Arial" w:eastAsia="Times New Roman" w:hAnsi="Arial" w:cs="Times New Roman"/>
      <w:b/>
      <w:sz w:val="28"/>
      <w:szCs w:val="26"/>
    </w:rPr>
  </w:style>
  <w:style w:type="character" w:customStyle="1" w:styleId="Ttulo3Car">
    <w:name w:val="Título 3 Car"/>
    <w:link w:val="Ttulo3"/>
    <w:uiPriority w:val="9"/>
    <w:rsid w:val="00A86A79"/>
    <w:rPr>
      <w:rFonts w:ascii="Arial" w:eastAsia="Times New Roman" w:hAnsi="Arial" w:cs="Times New Roman"/>
      <w:b/>
      <w:bCs/>
      <w:sz w:val="28"/>
      <w:szCs w:val="26"/>
    </w:rPr>
  </w:style>
  <w:style w:type="character" w:customStyle="1" w:styleId="Ttulo4Car">
    <w:name w:val="Título 4 Car"/>
    <w:link w:val="Ttulo4"/>
    <w:uiPriority w:val="9"/>
    <w:rsid w:val="00A86A79"/>
    <w:rPr>
      <w:rFonts w:ascii="Arial" w:eastAsia="Times New Roman" w:hAnsi="Arial" w:cs="Arial"/>
      <w:b/>
      <w:bCs/>
      <w:iCs/>
      <w:sz w:val="28"/>
      <w:szCs w:val="28"/>
      <w:lang w:eastAsia="es-ES"/>
    </w:rPr>
  </w:style>
  <w:style w:type="character" w:customStyle="1" w:styleId="Ttulo5Car">
    <w:name w:val="Título 5 Car"/>
    <w:link w:val="Ttulo5"/>
    <w:uiPriority w:val="9"/>
    <w:semiHidden/>
    <w:rsid w:val="00FD57D5"/>
    <w:rPr>
      <w:rFonts w:ascii="Cambria" w:eastAsia="Times New Roman" w:hAnsi="Cambria" w:cs="Times New Roman"/>
      <w:color w:val="243F60"/>
      <w:sz w:val="24"/>
    </w:rPr>
  </w:style>
  <w:style w:type="character" w:customStyle="1" w:styleId="Ttulo6Car">
    <w:name w:val="Título 6 Car"/>
    <w:link w:val="Ttulo6"/>
    <w:uiPriority w:val="9"/>
    <w:semiHidden/>
    <w:rsid w:val="00FD57D5"/>
    <w:rPr>
      <w:rFonts w:ascii="Cambria" w:eastAsia="Times New Roman" w:hAnsi="Cambria" w:cs="Times New Roman"/>
      <w:i/>
      <w:iCs/>
      <w:color w:val="243F60"/>
      <w:sz w:val="24"/>
    </w:rPr>
  </w:style>
  <w:style w:type="character" w:customStyle="1" w:styleId="Ttulo7Car">
    <w:name w:val="Título 7 Car"/>
    <w:link w:val="Ttulo7"/>
    <w:uiPriority w:val="9"/>
    <w:semiHidden/>
    <w:rsid w:val="00FD57D5"/>
    <w:rPr>
      <w:rFonts w:ascii="Cambria" w:eastAsia="Times New Roman" w:hAnsi="Cambria" w:cs="Times New Roman"/>
      <w:i/>
      <w:iCs/>
      <w:color w:val="404040"/>
      <w:sz w:val="24"/>
    </w:rPr>
  </w:style>
  <w:style w:type="character" w:customStyle="1" w:styleId="Ttulo8Car">
    <w:name w:val="Título 8 Car"/>
    <w:link w:val="Ttulo8"/>
    <w:uiPriority w:val="9"/>
    <w:semiHidden/>
    <w:rsid w:val="00FD57D5"/>
    <w:rPr>
      <w:rFonts w:ascii="Cambria" w:eastAsia="Times New Roman" w:hAnsi="Cambria" w:cs="Times New Roman"/>
      <w:color w:val="404040"/>
      <w:sz w:val="20"/>
      <w:szCs w:val="20"/>
    </w:rPr>
  </w:style>
  <w:style w:type="character" w:customStyle="1" w:styleId="Ttulo9Car">
    <w:name w:val="Título 9 Car"/>
    <w:link w:val="Ttulo9"/>
    <w:uiPriority w:val="9"/>
    <w:semiHidden/>
    <w:rsid w:val="00FD57D5"/>
    <w:rPr>
      <w:rFonts w:ascii="Cambria" w:eastAsia="Times New Roman" w:hAnsi="Cambria" w:cs="Times New Roman"/>
      <w:i/>
      <w:iCs/>
      <w:color w:val="404040"/>
      <w:sz w:val="20"/>
      <w:szCs w:val="20"/>
    </w:rPr>
  </w:style>
  <w:style w:type="paragraph" w:styleId="TDC1">
    <w:name w:val="toc 1"/>
    <w:basedOn w:val="Normal"/>
    <w:next w:val="Normal"/>
    <w:autoRedefine/>
    <w:uiPriority w:val="39"/>
    <w:unhideWhenUsed/>
    <w:rsid w:val="003D13D0"/>
    <w:pPr>
      <w:spacing w:after="100"/>
    </w:pPr>
  </w:style>
  <w:style w:type="paragraph" w:styleId="TDC2">
    <w:name w:val="toc 2"/>
    <w:basedOn w:val="Normal"/>
    <w:next w:val="Normal"/>
    <w:autoRedefine/>
    <w:uiPriority w:val="39"/>
    <w:unhideWhenUsed/>
    <w:rsid w:val="000220B2"/>
    <w:pPr>
      <w:tabs>
        <w:tab w:val="left" w:pos="567"/>
        <w:tab w:val="right" w:leader="dot" w:pos="8494"/>
      </w:tabs>
      <w:spacing w:after="100"/>
    </w:pPr>
  </w:style>
  <w:style w:type="paragraph" w:styleId="NormalWeb">
    <w:name w:val="Normal (Web)"/>
    <w:basedOn w:val="Normal"/>
    <w:uiPriority w:val="99"/>
    <w:unhideWhenUsed/>
    <w:rsid w:val="00365C6D"/>
    <w:pPr>
      <w:spacing w:before="100" w:beforeAutospacing="1" w:after="100" w:afterAutospacing="1"/>
      <w:jc w:val="left"/>
    </w:pPr>
    <w:rPr>
      <w:rFonts w:ascii="Times New Roman" w:eastAsia="Times New Roman" w:hAnsi="Times New Roman"/>
      <w:szCs w:val="24"/>
      <w:lang w:eastAsia="es-ES"/>
    </w:rPr>
  </w:style>
  <w:style w:type="character" w:styleId="DefinicinHTML">
    <w:name w:val="HTML Definition"/>
    <w:uiPriority w:val="99"/>
    <w:semiHidden/>
    <w:unhideWhenUsed/>
    <w:rsid w:val="00365C6D"/>
    <w:rPr>
      <w:i/>
      <w:iCs/>
    </w:rPr>
  </w:style>
  <w:style w:type="character" w:customStyle="1" w:styleId="notetitle">
    <w:name w:val="notetitle"/>
    <w:basedOn w:val="Fuentedeprrafopredeter"/>
    <w:rsid w:val="00365C6D"/>
  </w:style>
  <w:style w:type="numbering" w:customStyle="1" w:styleId="Capitulo">
    <w:name w:val="Capitulo"/>
    <w:uiPriority w:val="99"/>
    <w:rsid w:val="00775EC1"/>
    <w:pPr>
      <w:numPr>
        <w:numId w:val="6"/>
      </w:numPr>
    </w:pPr>
  </w:style>
  <w:style w:type="paragraph" w:styleId="Prrafodelista">
    <w:name w:val="List Paragraph"/>
    <w:basedOn w:val="Normal"/>
    <w:uiPriority w:val="34"/>
    <w:qFormat/>
    <w:rsid w:val="00775EC1"/>
    <w:pPr>
      <w:ind w:left="720"/>
      <w:contextualSpacing/>
    </w:pPr>
  </w:style>
  <w:style w:type="paragraph" w:styleId="TDC3">
    <w:name w:val="toc 3"/>
    <w:basedOn w:val="Normal"/>
    <w:next w:val="Normal"/>
    <w:autoRedefine/>
    <w:uiPriority w:val="39"/>
    <w:unhideWhenUsed/>
    <w:rsid w:val="000220B2"/>
    <w:pPr>
      <w:tabs>
        <w:tab w:val="left" w:pos="1320"/>
        <w:tab w:val="right" w:leader="dot" w:pos="8494"/>
      </w:tabs>
      <w:spacing w:after="100"/>
      <w:ind w:left="567"/>
    </w:pPr>
  </w:style>
  <w:style w:type="paragraph" w:customStyle="1" w:styleId="APARTADOS">
    <w:name w:val="APARTADOS"/>
    <w:qFormat/>
    <w:rsid w:val="000B75BE"/>
    <w:pPr>
      <w:spacing w:after="200" w:line="276" w:lineRule="auto"/>
    </w:pPr>
    <w:rPr>
      <w:rFonts w:ascii="Arial" w:hAnsi="Arial"/>
      <w:b/>
      <w:sz w:val="36"/>
      <w:szCs w:val="22"/>
      <w:lang w:eastAsia="en-US"/>
    </w:rPr>
  </w:style>
  <w:style w:type="table" w:styleId="Sombreadoclaro">
    <w:name w:val="Light Shading"/>
    <w:basedOn w:val="Tablanormal"/>
    <w:uiPriority w:val="60"/>
    <w:rsid w:val="002D1A9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inespaciado1">
    <w:name w:val="Sin espaciado1"/>
    <w:rsid w:val="005A3FBC"/>
    <w:rPr>
      <w:rFonts w:eastAsia="Times New Roman"/>
      <w:sz w:val="22"/>
      <w:szCs w:val="22"/>
      <w:lang w:val="es-CO" w:eastAsia="en-US"/>
    </w:rPr>
  </w:style>
  <w:style w:type="character" w:styleId="Refdecomentario">
    <w:name w:val="annotation reference"/>
    <w:uiPriority w:val="99"/>
    <w:semiHidden/>
    <w:unhideWhenUsed/>
    <w:rsid w:val="001508C6"/>
    <w:rPr>
      <w:sz w:val="16"/>
      <w:szCs w:val="16"/>
    </w:rPr>
  </w:style>
  <w:style w:type="paragraph" w:styleId="Textocomentario">
    <w:name w:val="annotation text"/>
    <w:basedOn w:val="Normal"/>
    <w:link w:val="TextocomentarioCar"/>
    <w:uiPriority w:val="99"/>
    <w:unhideWhenUsed/>
    <w:rsid w:val="001508C6"/>
    <w:rPr>
      <w:sz w:val="20"/>
      <w:szCs w:val="20"/>
    </w:rPr>
  </w:style>
  <w:style w:type="character" w:customStyle="1" w:styleId="TextocomentarioCar">
    <w:name w:val="Texto comentario Car"/>
    <w:link w:val="Textocomentario"/>
    <w:uiPriority w:val="99"/>
    <w:rsid w:val="001508C6"/>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1508C6"/>
    <w:rPr>
      <w:b/>
      <w:bCs/>
    </w:rPr>
  </w:style>
  <w:style w:type="character" w:customStyle="1" w:styleId="AsuntodelcomentarioCar">
    <w:name w:val="Asunto del comentario Car"/>
    <w:link w:val="Asuntodelcomentario"/>
    <w:uiPriority w:val="99"/>
    <w:semiHidden/>
    <w:rsid w:val="001508C6"/>
    <w:rPr>
      <w:rFonts w:ascii="Arial" w:hAnsi="Arial"/>
      <w:b/>
      <w:bCs/>
      <w:sz w:val="20"/>
      <w:szCs w:val="20"/>
    </w:rPr>
  </w:style>
  <w:style w:type="character" w:styleId="Textodelmarcadordeposicin">
    <w:name w:val="Placeholder Text"/>
    <w:basedOn w:val="Fuentedeprrafopredeter"/>
    <w:uiPriority w:val="99"/>
    <w:semiHidden/>
    <w:rsid w:val="00C763A2"/>
    <w:rPr>
      <w:color w:val="808080"/>
    </w:rPr>
  </w:style>
  <w:style w:type="character" w:customStyle="1" w:styleId="Estilo88">
    <w:name w:val="Estilo88"/>
    <w:basedOn w:val="Fuentedeprrafopredeter"/>
    <w:uiPriority w:val="1"/>
    <w:rsid w:val="00C763A2"/>
    <w:rPr>
      <w:rFonts w:ascii="Arial" w:hAnsi="Arial"/>
      <w:b/>
      <w:sz w:val="24"/>
    </w:rPr>
  </w:style>
  <w:style w:type="character" w:customStyle="1" w:styleId="Estilo89">
    <w:name w:val="Estilo89"/>
    <w:basedOn w:val="Fuentedeprrafopredeter"/>
    <w:uiPriority w:val="1"/>
    <w:rsid w:val="00C763A2"/>
    <w:rPr>
      <w:rFonts w:ascii="Arial" w:hAnsi="Arial"/>
      <w:b/>
      <w:sz w:val="24"/>
    </w:rPr>
  </w:style>
  <w:style w:type="character" w:customStyle="1" w:styleId="Estilo112">
    <w:name w:val="Estilo112"/>
    <w:basedOn w:val="Fuentedeprrafopredeter"/>
    <w:uiPriority w:val="1"/>
    <w:rsid w:val="00C763A2"/>
    <w:rPr>
      <w:rFonts w:ascii="Arial" w:hAnsi="Arial"/>
      <w:b/>
      <w:color w:val="auto"/>
      <w:sz w:val="24"/>
    </w:rPr>
  </w:style>
  <w:style w:type="character" w:customStyle="1" w:styleId="apple-converted-space">
    <w:name w:val="apple-converted-space"/>
    <w:basedOn w:val="Fuentedeprrafopredeter"/>
    <w:rsid w:val="000B06CD"/>
  </w:style>
  <w:style w:type="character" w:styleId="Textoennegrita">
    <w:name w:val="Strong"/>
    <w:basedOn w:val="Fuentedeprrafopredeter"/>
    <w:uiPriority w:val="22"/>
    <w:qFormat/>
    <w:rsid w:val="00857361"/>
    <w:rPr>
      <w:b/>
      <w:bCs/>
    </w:rPr>
  </w:style>
  <w:style w:type="character" w:styleId="nfasis">
    <w:name w:val="Emphasis"/>
    <w:basedOn w:val="Fuentedeprrafopredeter"/>
    <w:uiPriority w:val="20"/>
    <w:qFormat/>
    <w:rsid w:val="00857361"/>
    <w:rPr>
      <w:i/>
      <w:iCs/>
    </w:rPr>
  </w:style>
  <w:style w:type="paragraph" w:styleId="Textonotapie">
    <w:name w:val="footnote text"/>
    <w:basedOn w:val="Normal"/>
    <w:link w:val="TextonotapieCar"/>
    <w:uiPriority w:val="99"/>
    <w:semiHidden/>
    <w:unhideWhenUsed/>
    <w:rsid w:val="00E56AD2"/>
    <w:pPr>
      <w:spacing w:before="0" w:after="0"/>
    </w:pPr>
    <w:rPr>
      <w:sz w:val="20"/>
      <w:szCs w:val="20"/>
    </w:rPr>
  </w:style>
  <w:style w:type="character" w:customStyle="1" w:styleId="TextonotapieCar">
    <w:name w:val="Texto nota pie Car"/>
    <w:basedOn w:val="Fuentedeprrafopredeter"/>
    <w:link w:val="Textonotapie"/>
    <w:uiPriority w:val="99"/>
    <w:semiHidden/>
    <w:rsid w:val="00E56AD2"/>
    <w:rPr>
      <w:rFonts w:ascii="Arial" w:hAnsi="Arial"/>
      <w:lang w:eastAsia="en-US"/>
    </w:rPr>
  </w:style>
  <w:style w:type="character" w:styleId="Refdenotaalpie">
    <w:name w:val="footnote reference"/>
    <w:basedOn w:val="Fuentedeprrafopredeter"/>
    <w:uiPriority w:val="99"/>
    <w:semiHidden/>
    <w:unhideWhenUsed/>
    <w:rsid w:val="00E56AD2"/>
    <w:rPr>
      <w:vertAlign w:val="superscript"/>
    </w:rPr>
  </w:style>
  <w:style w:type="character" w:customStyle="1" w:styleId="Mencinsinresolver1">
    <w:name w:val="Mención sin resolver1"/>
    <w:basedOn w:val="Fuentedeprrafopredeter"/>
    <w:uiPriority w:val="99"/>
    <w:semiHidden/>
    <w:unhideWhenUsed/>
    <w:rsid w:val="00E56AD2"/>
    <w:rPr>
      <w:color w:val="605E5C"/>
      <w:shd w:val="clear" w:color="auto" w:fill="E1DFDD"/>
    </w:rPr>
  </w:style>
  <w:style w:type="character" w:styleId="Hipervnculovisitado">
    <w:name w:val="FollowedHyperlink"/>
    <w:basedOn w:val="Fuentedeprrafopredeter"/>
    <w:uiPriority w:val="99"/>
    <w:semiHidden/>
    <w:unhideWhenUsed/>
    <w:rsid w:val="00DF76A4"/>
    <w:rPr>
      <w:color w:val="800080" w:themeColor="followedHyperlink"/>
      <w:u w:val="single"/>
    </w:rPr>
  </w:style>
  <w:style w:type="character" w:customStyle="1" w:styleId="contentpasted1">
    <w:name w:val="contentpasted1"/>
    <w:basedOn w:val="Fuentedeprrafopredeter"/>
    <w:rsid w:val="006F71DA"/>
  </w:style>
  <w:style w:type="character" w:customStyle="1" w:styleId="contentpasted3">
    <w:name w:val="contentpasted3"/>
    <w:basedOn w:val="Fuentedeprrafopredeter"/>
    <w:rsid w:val="00705751"/>
  </w:style>
  <w:style w:type="character" w:customStyle="1" w:styleId="contentpasted2">
    <w:name w:val="contentpasted2"/>
    <w:basedOn w:val="Fuentedeprrafopredeter"/>
    <w:rsid w:val="00705751"/>
  </w:style>
  <w:style w:type="paragraph" w:styleId="Revisin">
    <w:name w:val="Revision"/>
    <w:hidden/>
    <w:uiPriority w:val="99"/>
    <w:semiHidden/>
    <w:rsid w:val="00BD42A4"/>
    <w:rPr>
      <w:rFonts w:ascii="Arial"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5942">
      <w:bodyDiv w:val="1"/>
      <w:marLeft w:val="0"/>
      <w:marRight w:val="0"/>
      <w:marTop w:val="0"/>
      <w:marBottom w:val="0"/>
      <w:divBdr>
        <w:top w:val="none" w:sz="0" w:space="0" w:color="auto"/>
        <w:left w:val="none" w:sz="0" w:space="0" w:color="auto"/>
        <w:bottom w:val="none" w:sz="0" w:space="0" w:color="auto"/>
        <w:right w:val="none" w:sz="0" w:space="0" w:color="auto"/>
      </w:divBdr>
    </w:div>
    <w:div w:id="615141399">
      <w:bodyDiv w:val="1"/>
      <w:marLeft w:val="0"/>
      <w:marRight w:val="0"/>
      <w:marTop w:val="0"/>
      <w:marBottom w:val="0"/>
      <w:divBdr>
        <w:top w:val="none" w:sz="0" w:space="0" w:color="auto"/>
        <w:left w:val="none" w:sz="0" w:space="0" w:color="auto"/>
        <w:bottom w:val="none" w:sz="0" w:space="0" w:color="auto"/>
        <w:right w:val="none" w:sz="0" w:space="0" w:color="auto"/>
      </w:divBdr>
    </w:div>
    <w:div w:id="1100296778">
      <w:bodyDiv w:val="1"/>
      <w:marLeft w:val="0"/>
      <w:marRight w:val="0"/>
      <w:marTop w:val="0"/>
      <w:marBottom w:val="0"/>
      <w:divBdr>
        <w:top w:val="none" w:sz="0" w:space="0" w:color="auto"/>
        <w:left w:val="none" w:sz="0" w:space="0" w:color="auto"/>
        <w:bottom w:val="none" w:sz="0" w:space="0" w:color="auto"/>
        <w:right w:val="none" w:sz="0" w:space="0" w:color="auto"/>
      </w:divBdr>
    </w:div>
    <w:div w:id="1126967260">
      <w:bodyDiv w:val="1"/>
      <w:marLeft w:val="0"/>
      <w:marRight w:val="0"/>
      <w:marTop w:val="0"/>
      <w:marBottom w:val="0"/>
      <w:divBdr>
        <w:top w:val="none" w:sz="0" w:space="0" w:color="auto"/>
        <w:left w:val="none" w:sz="0" w:space="0" w:color="auto"/>
        <w:bottom w:val="none" w:sz="0" w:space="0" w:color="auto"/>
        <w:right w:val="none" w:sz="0" w:space="0" w:color="auto"/>
      </w:divBdr>
    </w:div>
    <w:div w:id="1154685268">
      <w:bodyDiv w:val="1"/>
      <w:marLeft w:val="0"/>
      <w:marRight w:val="0"/>
      <w:marTop w:val="0"/>
      <w:marBottom w:val="0"/>
      <w:divBdr>
        <w:top w:val="none" w:sz="0" w:space="0" w:color="auto"/>
        <w:left w:val="none" w:sz="0" w:space="0" w:color="auto"/>
        <w:bottom w:val="none" w:sz="0" w:space="0" w:color="auto"/>
        <w:right w:val="none" w:sz="0" w:space="0" w:color="auto"/>
      </w:divBdr>
    </w:div>
    <w:div w:id="1166550516">
      <w:bodyDiv w:val="1"/>
      <w:marLeft w:val="0"/>
      <w:marRight w:val="0"/>
      <w:marTop w:val="0"/>
      <w:marBottom w:val="0"/>
      <w:divBdr>
        <w:top w:val="none" w:sz="0" w:space="0" w:color="auto"/>
        <w:left w:val="none" w:sz="0" w:space="0" w:color="auto"/>
        <w:bottom w:val="none" w:sz="0" w:space="0" w:color="auto"/>
        <w:right w:val="none" w:sz="0" w:space="0" w:color="auto"/>
      </w:divBdr>
      <w:divsChild>
        <w:div w:id="1511139282">
          <w:marLeft w:val="0"/>
          <w:marRight w:val="0"/>
          <w:marTop w:val="0"/>
          <w:marBottom w:val="0"/>
          <w:divBdr>
            <w:top w:val="none" w:sz="0" w:space="0" w:color="auto"/>
            <w:left w:val="none" w:sz="0" w:space="0" w:color="auto"/>
            <w:bottom w:val="none" w:sz="0" w:space="0" w:color="auto"/>
            <w:right w:val="none" w:sz="0" w:space="0" w:color="auto"/>
          </w:divBdr>
          <w:divsChild>
            <w:div w:id="8302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1980">
      <w:bodyDiv w:val="1"/>
      <w:marLeft w:val="0"/>
      <w:marRight w:val="0"/>
      <w:marTop w:val="0"/>
      <w:marBottom w:val="0"/>
      <w:divBdr>
        <w:top w:val="none" w:sz="0" w:space="0" w:color="auto"/>
        <w:left w:val="none" w:sz="0" w:space="0" w:color="auto"/>
        <w:bottom w:val="none" w:sz="0" w:space="0" w:color="auto"/>
        <w:right w:val="none" w:sz="0" w:space="0" w:color="auto"/>
      </w:divBdr>
    </w:div>
    <w:div w:id="1684823847">
      <w:bodyDiv w:val="1"/>
      <w:marLeft w:val="0"/>
      <w:marRight w:val="0"/>
      <w:marTop w:val="0"/>
      <w:marBottom w:val="0"/>
      <w:divBdr>
        <w:top w:val="none" w:sz="0" w:space="0" w:color="auto"/>
        <w:left w:val="none" w:sz="0" w:space="0" w:color="auto"/>
        <w:bottom w:val="none" w:sz="0" w:space="0" w:color="auto"/>
        <w:right w:val="none" w:sz="0" w:space="0" w:color="auto"/>
      </w:divBdr>
    </w:div>
    <w:div w:id="1903372126">
      <w:bodyDiv w:val="1"/>
      <w:marLeft w:val="0"/>
      <w:marRight w:val="0"/>
      <w:marTop w:val="0"/>
      <w:marBottom w:val="0"/>
      <w:divBdr>
        <w:top w:val="none" w:sz="0" w:space="0" w:color="auto"/>
        <w:left w:val="none" w:sz="0" w:space="0" w:color="auto"/>
        <w:bottom w:val="none" w:sz="0" w:space="0" w:color="auto"/>
        <w:right w:val="none" w:sz="0" w:space="0" w:color="auto"/>
      </w:divBdr>
    </w:div>
    <w:div w:id="2012944698">
      <w:bodyDiv w:val="1"/>
      <w:marLeft w:val="0"/>
      <w:marRight w:val="0"/>
      <w:marTop w:val="0"/>
      <w:marBottom w:val="0"/>
      <w:divBdr>
        <w:top w:val="none" w:sz="0" w:space="0" w:color="auto"/>
        <w:left w:val="none" w:sz="0" w:space="0" w:color="auto"/>
        <w:bottom w:val="none" w:sz="0" w:space="0" w:color="auto"/>
        <w:right w:val="none" w:sz="0" w:space="0" w:color="auto"/>
      </w:divBdr>
      <w:divsChild>
        <w:div w:id="1723361173">
          <w:marLeft w:val="0"/>
          <w:marRight w:val="0"/>
          <w:marTop w:val="0"/>
          <w:marBottom w:val="0"/>
          <w:divBdr>
            <w:top w:val="none" w:sz="0" w:space="0" w:color="auto"/>
            <w:left w:val="none" w:sz="0" w:space="0" w:color="auto"/>
            <w:bottom w:val="none" w:sz="0" w:space="0" w:color="auto"/>
            <w:right w:val="none" w:sz="0" w:space="0" w:color="auto"/>
          </w:divBdr>
          <w:divsChild>
            <w:div w:id="6629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eee.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at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marin.FUNIBERBCN\Downloads\Plantilla-TESIS-UCSUR%20(3).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8BC80-0386-4387-BA93-2B261737D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Plantilla-TESIS-UCSUR (3)</Template>
  <TotalTime>315</TotalTime>
  <Pages>15</Pages>
  <Words>3127</Words>
  <Characters>17204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20291</CharactersWithSpaces>
  <SharedDoc>false</SharedDoc>
  <HLinks>
    <vt:vector size="54" baseType="variant">
      <vt:variant>
        <vt:i4>1966133</vt:i4>
      </vt:variant>
      <vt:variant>
        <vt:i4>56</vt:i4>
      </vt:variant>
      <vt:variant>
        <vt:i4>0</vt:i4>
      </vt:variant>
      <vt:variant>
        <vt:i4>5</vt:i4>
      </vt:variant>
      <vt:variant>
        <vt:lpwstr/>
      </vt:variant>
      <vt:variant>
        <vt:lpwstr>_Toc419984051</vt:lpwstr>
      </vt:variant>
      <vt:variant>
        <vt:i4>1966133</vt:i4>
      </vt:variant>
      <vt:variant>
        <vt:i4>50</vt:i4>
      </vt:variant>
      <vt:variant>
        <vt:i4>0</vt:i4>
      </vt:variant>
      <vt:variant>
        <vt:i4>5</vt:i4>
      </vt:variant>
      <vt:variant>
        <vt:lpwstr/>
      </vt:variant>
      <vt:variant>
        <vt:lpwstr>_Toc419984050</vt:lpwstr>
      </vt:variant>
      <vt:variant>
        <vt:i4>1835061</vt:i4>
      </vt:variant>
      <vt:variant>
        <vt:i4>41</vt:i4>
      </vt:variant>
      <vt:variant>
        <vt:i4>0</vt:i4>
      </vt:variant>
      <vt:variant>
        <vt:i4>5</vt:i4>
      </vt:variant>
      <vt:variant>
        <vt:lpwstr/>
      </vt:variant>
      <vt:variant>
        <vt:lpwstr>_Toc419984079</vt:lpwstr>
      </vt:variant>
      <vt:variant>
        <vt:i4>1835061</vt:i4>
      </vt:variant>
      <vt:variant>
        <vt:i4>35</vt:i4>
      </vt:variant>
      <vt:variant>
        <vt:i4>0</vt:i4>
      </vt:variant>
      <vt:variant>
        <vt:i4>5</vt:i4>
      </vt:variant>
      <vt:variant>
        <vt:lpwstr/>
      </vt:variant>
      <vt:variant>
        <vt:lpwstr>_Toc419984078</vt:lpwstr>
      </vt:variant>
      <vt:variant>
        <vt:i4>1441850</vt:i4>
      </vt:variant>
      <vt:variant>
        <vt:i4>26</vt:i4>
      </vt:variant>
      <vt:variant>
        <vt:i4>0</vt:i4>
      </vt:variant>
      <vt:variant>
        <vt:i4>5</vt:i4>
      </vt:variant>
      <vt:variant>
        <vt:lpwstr/>
      </vt:variant>
      <vt:variant>
        <vt:lpwstr>_Toc420060831</vt:lpwstr>
      </vt:variant>
      <vt:variant>
        <vt:i4>1441850</vt:i4>
      </vt:variant>
      <vt:variant>
        <vt:i4>20</vt:i4>
      </vt:variant>
      <vt:variant>
        <vt:i4>0</vt:i4>
      </vt:variant>
      <vt:variant>
        <vt:i4>5</vt:i4>
      </vt:variant>
      <vt:variant>
        <vt:lpwstr/>
      </vt:variant>
      <vt:variant>
        <vt:lpwstr>_Toc420060830</vt:lpwstr>
      </vt:variant>
      <vt:variant>
        <vt:i4>1507386</vt:i4>
      </vt:variant>
      <vt:variant>
        <vt:i4>14</vt:i4>
      </vt:variant>
      <vt:variant>
        <vt:i4>0</vt:i4>
      </vt:variant>
      <vt:variant>
        <vt:i4>5</vt:i4>
      </vt:variant>
      <vt:variant>
        <vt:lpwstr/>
      </vt:variant>
      <vt:variant>
        <vt:lpwstr>_Toc420060829</vt:lpwstr>
      </vt:variant>
      <vt:variant>
        <vt:i4>1507386</vt:i4>
      </vt:variant>
      <vt:variant>
        <vt:i4>8</vt:i4>
      </vt:variant>
      <vt:variant>
        <vt:i4>0</vt:i4>
      </vt:variant>
      <vt:variant>
        <vt:i4>5</vt:i4>
      </vt:variant>
      <vt:variant>
        <vt:lpwstr/>
      </vt:variant>
      <vt:variant>
        <vt:lpwstr>_Toc420060828</vt:lpwstr>
      </vt:variant>
      <vt:variant>
        <vt:i4>1507386</vt:i4>
      </vt:variant>
      <vt:variant>
        <vt:i4>2</vt:i4>
      </vt:variant>
      <vt:variant>
        <vt:i4>0</vt:i4>
      </vt:variant>
      <vt:variant>
        <vt:i4>5</vt:i4>
      </vt:variant>
      <vt:variant>
        <vt:lpwstr/>
      </vt:variant>
      <vt:variant>
        <vt:lpwstr>_Toc420060827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anna.marin</dc:creator>
  <cp:lastModifiedBy>Cuenta Microsoft</cp:lastModifiedBy>
  <cp:revision>10</cp:revision>
  <cp:lastPrinted>2017-06-27T10:12:00Z</cp:lastPrinted>
  <dcterms:created xsi:type="dcterms:W3CDTF">2026-09-17T23:13:00Z</dcterms:created>
  <dcterms:modified xsi:type="dcterms:W3CDTF">2026-10-16T13:15:00Z</dcterms:modified>
</cp:coreProperties>
</file>